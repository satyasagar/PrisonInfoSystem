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B7459" w14:textId="77777777" w:rsidR="008E36E4" w:rsidRDefault="008E36E4" w:rsidP="002A5447">
      <w:pPr>
        <w:pStyle w:val="PageHeading"/>
      </w:pPr>
      <w:r>
        <w:t>Abstract</w:t>
      </w:r>
    </w:p>
    <w:p w14:paraId="1A2CF0F9" w14:textId="09E117BB" w:rsidR="00DB7FD2" w:rsidRDefault="00956E04" w:rsidP="002C29C5">
      <w:pPr>
        <w:pStyle w:val="BodyText"/>
        <w:jc w:val="both"/>
      </w:pPr>
      <w:r>
        <w:t xml:space="preserve">The concept of a </w:t>
      </w:r>
      <w:r w:rsidR="002626F1">
        <w:t>PRISON INFORMATION SYSTEM</w:t>
      </w:r>
      <w:r w:rsidR="00A50A4A">
        <w:t xml:space="preserve"> </w:t>
      </w:r>
      <w:r w:rsidR="001D1B1E">
        <w:t xml:space="preserve">(PIS) </w:t>
      </w:r>
      <w:r w:rsidR="00DB7FD2">
        <w:t>that</w:t>
      </w:r>
      <w:r>
        <w:t xml:space="preserve"> could</w:t>
      </w:r>
      <w:r w:rsidR="00A50A4A">
        <w:t xml:space="preserve"> maintain details about </w:t>
      </w:r>
      <w:r>
        <w:t>a</w:t>
      </w:r>
      <w:r w:rsidR="00A50A4A">
        <w:t xml:space="preserve"> </w:t>
      </w:r>
      <w:r>
        <w:t>p</w:t>
      </w:r>
      <w:r w:rsidR="00A50A4A">
        <w:t xml:space="preserve">rison and its core functionalities by the </w:t>
      </w:r>
      <w:r w:rsidR="002626F1">
        <w:t>r</w:t>
      </w:r>
      <w:r w:rsidR="00A50A4A">
        <w:t xml:space="preserve">emission </w:t>
      </w:r>
      <w:r w:rsidR="002626F1">
        <w:t>s</w:t>
      </w:r>
      <w:r w:rsidR="00A50A4A">
        <w:t>ection of the prison</w:t>
      </w:r>
      <w:r>
        <w:t xml:space="preserve"> was developed after a visit to the prison with the Kansas State University Crime Club.</w:t>
      </w:r>
      <w:r w:rsidR="00A50A4A">
        <w:t xml:space="preserve"> </w:t>
      </w:r>
      <w:r>
        <w:t>In this system, i</w:t>
      </w:r>
      <w:r w:rsidR="00A50A4A">
        <w:t xml:space="preserve">nformation </w:t>
      </w:r>
      <w:r w:rsidR="00FF26C8">
        <w:t>is</w:t>
      </w:r>
      <w:r w:rsidR="00A50A4A">
        <w:t xml:space="preserve"> stored and accessed at two levels </w:t>
      </w:r>
      <w:r>
        <w:t xml:space="preserve">in order </w:t>
      </w:r>
      <w:r w:rsidR="00A50A4A">
        <w:t>to maintain information security.</w:t>
      </w:r>
      <w:r>
        <w:t xml:space="preserve"> </w:t>
      </w:r>
      <w:r w:rsidR="00AD0BC4">
        <w:t xml:space="preserve">The existing </w:t>
      </w:r>
      <w:r w:rsidR="002626F1">
        <w:t>PIS</w:t>
      </w:r>
      <w:r w:rsidR="00AD0BC4">
        <w:t xml:space="preserve"> </w:t>
      </w:r>
      <w:r w:rsidR="00FF26C8">
        <w:t>contains</w:t>
      </w:r>
      <w:r w:rsidR="00AD0BC4">
        <w:t xml:space="preserve"> </w:t>
      </w:r>
      <w:r w:rsidR="00697D69">
        <w:t xml:space="preserve">physical copies of </w:t>
      </w:r>
      <w:r w:rsidR="00AD0BC4">
        <w:t xml:space="preserve">all the </w:t>
      </w:r>
      <w:r w:rsidR="002626F1">
        <w:t xml:space="preserve">prisoner and staff </w:t>
      </w:r>
      <w:r w:rsidR="00AD0BC4">
        <w:t>information</w:t>
      </w:r>
      <w:r w:rsidR="00FF26C8">
        <w:t>;</w:t>
      </w:r>
      <w:r w:rsidR="00AD0BC4">
        <w:t xml:space="preserve"> </w:t>
      </w:r>
      <w:r w:rsidR="00FF26C8">
        <w:t>however, this system is</w:t>
      </w:r>
      <w:r w:rsidR="00AD0BC4">
        <w:t xml:space="preserve"> time</w:t>
      </w:r>
      <w:r w:rsidR="00DB0A5F">
        <w:t>-</w:t>
      </w:r>
      <w:r w:rsidR="00AD0BC4">
        <w:t>consum</w:t>
      </w:r>
      <w:r w:rsidR="00FF26C8">
        <w:t>ing</w:t>
      </w:r>
      <w:r w:rsidR="00AD0BC4">
        <w:t xml:space="preserve">, </w:t>
      </w:r>
      <w:r w:rsidR="00FF26C8">
        <w:t xml:space="preserve">yields </w:t>
      </w:r>
      <w:r w:rsidR="00AD0BC4">
        <w:t>error</w:t>
      </w:r>
      <w:r w:rsidR="00FF26C8">
        <w:t>-</w:t>
      </w:r>
      <w:r w:rsidR="00AD0BC4">
        <w:t xml:space="preserve">prone results, </w:t>
      </w:r>
      <w:r w:rsidR="002626F1">
        <w:t xml:space="preserve">delays </w:t>
      </w:r>
      <w:r w:rsidR="00AD0BC4">
        <w:t xml:space="preserve">data retrieval, </w:t>
      </w:r>
      <w:r w:rsidR="00FF26C8">
        <w:t xml:space="preserve">and lacks </w:t>
      </w:r>
      <w:r w:rsidR="00AD0BC4">
        <w:t xml:space="preserve">accuracy. </w:t>
      </w:r>
      <w:r w:rsidR="00FF26C8">
        <w:t>Therefore,</w:t>
      </w:r>
      <w:r w:rsidR="00AA5F71">
        <w:t xml:space="preserve"> </w:t>
      </w:r>
      <w:r w:rsidR="001D1B1E">
        <w:t>the PIS</w:t>
      </w:r>
      <w:r w:rsidR="00FF26C8">
        <w:t xml:space="preserve"> electronically</w:t>
      </w:r>
      <w:r w:rsidR="00AA5F71">
        <w:t xml:space="preserve"> stor</w:t>
      </w:r>
      <w:r w:rsidR="00FF26C8">
        <w:t>es</w:t>
      </w:r>
      <w:r w:rsidR="00AA5F71">
        <w:t xml:space="preserve"> data in a reliable database with</w:t>
      </w:r>
      <w:r w:rsidR="002626F1">
        <w:t xml:space="preserve"> </w:t>
      </w:r>
      <w:r w:rsidR="00AA5F71">
        <w:t>proper front end</w:t>
      </w:r>
      <w:r w:rsidR="00FF26C8">
        <w:t>,</w:t>
      </w:r>
      <w:r w:rsidR="00AA5F71">
        <w:t xml:space="preserve"> </w:t>
      </w:r>
      <w:r w:rsidR="00FF26C8">
        <w:t xml:space="preserve">allowing </w:t>
      </w:r>
      <w:r w:rsidR="002626F1">
        <w:t>simple i</w:t>
      </w:r>
      <w:r w:rsidR="00FF26C8">
        <w:t xml:space="preserve">nteraction </w:t>
      </w:r>
      <w:r w:rsidR="00AA5F71">
        <w:t xml:space="preserve">for </w:t>
      </w:r>
      <w:r w:rsidR="00FF26C8">
        <w:t>prison</w:t>
      </w:r>
      <w:r w:rsidR="00AA5F71">
        <w:t xml:space="preserve"> officials.</w:t>
      </w:r>
      <w:r w:rsidR="00D315E7">
        <w:t xml:space="preserve"> </w:t>
      </w:r>
      <w:r w:rsidR="00FF26C8">
        <w:t>System i</w:t>
      </w:r>
      <w:r w:rsidR="00D315E7">
        <w:t>mplement</w:t>
      </w:r>
      <w:r w:rsidR="00FF26C8">
        <w:t>ation</w:t>
      </w:r>
      <w:r w:rsidR="00D315E7">
        <w:t xml:space="preserve"> would</w:t>
      </w:r>
      <w:r w:rsidR="00FF26C8">
        <w:t xml:space="preserve"> increase the method, speed, and accuracy of</w:t>
      </w:r>
      <w:r w:rsidR="00D315E7">
        <w:t xml:space="preserve"> data retrieval</w:t>
      </w:r>
      <w:r w:rsidR="00FF26C8">
        <w:t xml:space="preserve"> and eliminate the need for</w:t>
      </w:r>
      <w:r w:rsidR="00D315E7">
        <w:t xml:space="preserve"> </w:t>
      </w:r>
      <w:r w:rsidR="00FF26C8">
        <w:t>o</w:t>
      </w:r>
      <w:r w:rsidR="00D315E7">
        <w:t xml:space="preserve">fficers to spend time storing the </w:t>
      </w:r>
      <w:r w:rsidR="002626F1">
        <w:t xml:space="preserve">prison </w:t>
      </w:r>
      <w:r w:rsidR="00D315E7">
        <w:t>data.</w:t>
      </w:r>
    </w:p>
    <w:p w14:paraId="3F60C5D9" w14:textId="77836311" w:rsidR="00AA5F71" w:rsidRDefault="00AA5F71" w:rsidP="00C15C73">
      <w:pPr>
        <w:pStyle w:val="BodyText"/>
        <w:jc w:val="both"/>
      </w:pPr>
      <w:r>
        <w:t xml:space="preserve">The </w:t>
      </w:r>
      <w:r w:rsidR="002626F1">
        <w:t xml:space="preserve">system </w:t>
      </w:r>
      <w:r w:rsidR="00DB7FD2">
        <w:t>is</w:t>
      </w:r>
      <w:r>
        <w:t xml:space="preserve"> </w:t>
      </w:r>
      <w:r w:rsidR="002626F1">
        <w:t xml:space="preserve">going to be </w:t>
      </w:r>
      <w:r>
        <w:t>accessed at two levels</w:t>
      </w:r>
      <w:r w:rsidR="00DB7FD2">
        <w:t xml:space="preserve">: </w:t>
      </w:r>
      <w:r>
        <w:t>Admin</w:t>
      </w:r>
      <w:r w:rsidR="00DB7FD2">
        <w:t xml:space="preserve"> and Jailor.</w:t>
      </w:r>
      <w:r>
        <w:t xml:space="preserve"> </w:t>
      </w:r>
      <w:r w:rsidR="00DB7FD2">
        <w:t xml:space="preserve">In the </w:t>
      </w:r>
      <w:r>
        <w:t xml:space="preserve">Admin </w:t>
      </w:r>
      <w:r w:rsidR="00DB7FD2">
        <w:t>level, j</w:t>
      </w:r>
      <w:r>
        <w:t xml:space="preserve">ailors and </w:t>
      </w:r>
      <w:r w:rsidR="00DB7FD2">
        <w:t>j</w:t>
      </w:r>
      <w:r>
        <w:t xml:space="preserve">ails </w:t>
      </w:r>
      <w:r w:rsidR="00DB7FD2">
        <w:t xml:space="preserve">can be added </w:t>
      </w:r>
      <w:r>
        <w:t>and all jails, jailors and prisoners</w:t>
      </w:r>
      <w:r w:rsidR="00DB7FD2">
        <w:t xml:space="preserve"> can be viewed</w:t>
      </w:r>
      <w:r>
        <w:t>.</w:t>
      </w:r>
      <w:r w:rsidR="00DB7FD2">
        <w:t xml:space="preserve"> </w:t>
      </w:r>
      <w:r w:rsidR="002626F1">
        <w:t>At</w:t>
      </w:r>
      <w:r w:rsidR="00DB7FD2">
        <w:t xml:space="preserve"> Jailor level,</w:t>
      </w:r>
      <w:r w:rsidR="00717AF7">
        <w:t xml:space="preserve"> Jailor</w:t>
      </w:r>
      <w:r>
        <w:t xml:space="preserve"> can access and modify all details pertaining to </w:t>
      </w:r>
      <w:r w:rsidR="00DB7FD2">
        <w:t xml:space="preserve">each </w:t>
      </w:r>
      <w:r>
        <w:t xml:space="preserve">prisoner </w:t>
      </w:r>
      <w:r w:rsidR="00DB7FD2">
        <w:t>including</w:t>
      </w:r>
      <w:r>
        <w:t xml:space="preserve"> bail, visitor</w:t>
      </w:r>
      <w:r w:rsidR="002626F1">
        <w:t>s</w:t>
      </w:r>
      <w:r>
        <w:t xml:space="preserve">, medical, </w:t>
      </w:r>
      <w:r w:rsidR="00DB7FD2">
        <w:t xml:space="preserve">and </w:t>
      </w:r>
      <w:r>
        <w:t>punishment</w:t>
      </w:r>
      <w:r w:rsidR="002626F1">
        <w:t xml:space="preserve"> details</w:t>
      </w:r>
      <w:r>
        <w:t xml:space="preserve">. This system </w:t>
      </w:r>
      <w:r w:rsidR="00DB7FD2">
        <w:t>was</w:t>
      </w:r>
      <w:r>
        <w:t xml:space="preserve"> developed using java, servlets</w:t>
      </w:r>
      <w:r w:rsidR="00D315E7">
        <w:t>, JDBC</w:t>
      </w:r>
      <w:r w:rsidR="00DB7FD2">
        <w:t>,</w:t>
      </w:r>
      <w:r w:rsidR="00D315E7">
        <w:t xml:space="preserve"> and </w:t>
      </w:r>
      <w:r w:rsidR="006302BC">
        <w:t>JSP</w:t>
      </w:r>
      <w:r w:rsidR="00D315E7">
        <w:t xml:space="preserve"> for coding and HTML, CSS</w:t>
      </w:r>
      <w:r w:rsidR="00DB7FD2">
        <w:t>,</w:t>
      </w:r>
      <w:r w:rsidR="00D315E7">
        <w:t xml:space="preserve"> and </w:t>
      </w:r>
      <w:r w:rsidR="006302BC">
        <w:t>JSP</w:t>
      </w:r>
      <w:r w:rsidR="00D315E7">
        <w:t xml:space="preserve"> for </w:t>
      </w:r>
      <w:r w:rsidR="00DB7FD2">
        <w:t>front-</w:t>
      </w:r>
      <w:r w:rsidR="00D315E7">
        <w:t>end interface</w:t>
      </w:r>
      <w:r w:rsidR="00DB7FD2">
        <w:t>.</w:t>
      </w:r>
      <w:r>
        <w:t xml:space="preserve"> </w:t>
      </w:r>
      <w:r w:rsidR="00DB7FD2">
        <w:t>T</w:t>
      </w:r>
      <w:r w:rsidR="00D315E7">
        <w:t xml:space="preserve">he database </w:t>
      </w:r>
      <w:r w:rsidR="00DB7FD2">
        <w:t>is</w:t>
      </w:r>
      <w:r w:rsidR="00D315E7">
        <w:t xml:space="preserve"> maintained in MySQL.</w:t>
      </w:r>
    </w:p>
    <w:p w14:paraId="7E92FA3C" w14:textId="77777777" w:rsidR="00AA5F71" w:rsidRDefault="00AA5F71" w:rsidP="00A50A4A">
      <w:pPr>
        <w:pStyle w:val="BodyText"/>
        <w:jc w:val="both"/>
      </w:pPr>
    </w:p>
    <w:p w14:paraId="6796B8EB" w14:textId="77777777" w:rsidR="00A36EC1" w:rsidRDefault="00A36EC1" w:rsidP="008E36E4">
      <w:pPr>
        <w:pStyle w:val="BodyText"/>
        <w:sectPr w:rsidR="00A36EC1" w:rsidSect="00B138CC">
          <w:footerReference w:type="default" r:id="rId8"/>
          <w:type w:val="continuous"/>
          <w:pgSz w:w="12240" w:h="15840" w:code="1"/>
          <w:pgMar w:top="1440" w:right="1440" w:bottom="1440" w:left="1440" w:header="720" w:footer="432" w:gutter="0"/>
          <w:pgNumType w:fmt="lowerRoman" w:start="1"/>
          <w:cols w:space="720"/>
          <w:docGrid w:linePitch="360"/>
        </w:sectPr>
      </w:pPr>
    </w:p>
    <w:p w14:paraId="1C410995" w14:textId="77777777" w:rsidR="008E36E4" w:rsidRDefault="008E36E4">
      <w:pPr>
        <w:pStyle w:val="PageHeading"/>
      </w:pPr>
      <w:r>
        <w:lastRenderedPageBreak/>
        <w:t>Table of Contents</w:t>
      </w:r>
    </w:p>
    <w:p w14:paraId="7B962BDD" w14:textId="77777777" w:rsidR="00C15C73" w:rsidRDefault="00432DD0">
      <w:pPr>
        <w:pStyle w:val="TOC1"/>
        <w:rPr>
          <w:rFonts w:asciiTheme="minorHAnsi" w:eastAsiaTheme="minorEastAsia" w:hAnsiTheme="minorHAnsi" w:cstheme="minorBidi"/>
          <w:noProof/>
          <w:sz w:val="22"/>
          <w:szCs w:val="22"/>
        </w:rPr>
      </w:pPr>
      <w:r>
        <w:fldChar w:fldCharType="begin"/>
      </w:r>
      <w:r w:rsidR="00B138CC">
        <w:instrText xml:space="preserve"> TOC \o "3-5" \h \z \t "Heading 1,1,Heading 2,2,Heading 6,1,Page Heading TOC,1" </w:instrText>
      </w:r>
      <w:r>
        <w:fldChar w:fldCharType="separate"/>
      </w:r>
      <w:hyperlink w:anchor="_Toc437459402" w:history="1">
        <w:r w:rsidR="00C15C73" w:rsidRPr="004E7386">
          <w:rPr>
            <w:rStyle w:val="Hyperlink"/>
            <w:noProof/>
          </w:rPr>
          <w:t>Chapter 1 - Introduction</w:t>
        </w:r>
        <w:r w:rsidR="00C15C73">
          <w:rPr>
            <w:noProof/>
            <w:webHidden/>
          </w:rPr>
          <w:tab/>
        </w:r>
        <w:r w:rsidR="00C15C73">
          <w:rPr>
            <w:noProof/>
            <w:webHidden/>
          </w:rPr>
          <w:fldChar w:fldCharType="begin"/>
        </w:r>
        <w:r w:rsidR="00C15C73">
          <w:rPr>
            <w:noProof/>
            <w:webHidden/>
          </w:rPr>
          <w:instrText xml:space="preserve"> PAGEREF _Toc437459402 \h </w:instrText>
        </w:r>
        <w:r w:rsidR="00C15C73">
          <w:rPr>
            <w:noProof/>
            <w:webHidden/>
          </w:rPr>
        </w:r>
        <w:r w:rsidR="00C15C73">
          <w:rPr>
            <w:noProof/>
            <w:webHidden/>
          </w:rPr>
          <w:fldChar w:fldCharType="separate"/>
        </w:r>
        <w:r w:rsidR="004B1482">
          <w:rPr>
            <w:noProof/>
            <w:webHidden/>
          </w:rPr>
          <w:t>1</w:t>
        </w:r>
        <w:r w:rsidR="00C15C73">
          <w:rPr>
            <w:noProof/>
            <w:webHidden/>
          </w:rPr>
          <w:fldChar w:fldCharType="end"/>
        </w:r>
      </w:hyperlink>
    </w:p>
    <w:p w14:paraId="4B1DC7E7"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03" w:history="1">
        <w:r w:rsidR="00C15C73" w:rsidRPr="004E7386">
          <w:rPr>
            <w:rStyle w:val="Hyperlink"/>
            <w:noProof/>
          </w:rPr>
          <w:t>1.1 Problem Description</w:t>
        </w:r>
        <w:r w:rsidR="00C15C73">
          <w:rPr>
            <w:noProof/>
            <w:webHidden/>
          </w:rPr>
          <w:tab/>
        </w:r>
        <w:r w:rsidR="00C15C73">
          <w:rPr>
            <w:noProof/>
            <w:webHidden/>
          </w:rPr>
          <w:fldChar w:fldCharType="begin"/>
        </w:r>
        <w:r w:rsidR="00C15C73">
          <w:rPr>
            <w:noProof/>
            <w:webHidden/>
          </w:rPr>
          <w:instrText xml:space="preserve"> PAGEREF _Toc437459403 \h </w:instrText>
        </w:r>
        <w:r w:rsidR="00C15C73">
          <w:rPr>
            <w:noProof/>
            <w:webHidden/>
          </w:rPr>
        </w:r>
        <w:r w:rsidR="00C15C73">
          <w:rPr>
            <w:noProof/>
            <w:webHidden/>
          </w:rPr>
          <w:fldChar w:fldCharType="separate"/>
        </w:r>
        <w:r w:rsidR="004B1482">
          <w:rPr>
            <w:noProof/>
            <w:webHidden/>
          </w:rPr>
          <w:t>1</w:t>
        </w:r>
        <w:r w:rsidR="00C15C73">
          <w:rPr>
            <w:noProof/>
            <w:webHidden/>
          </w:rPr>
          <w:fldChar w:fldCharType="end"/>
        </w:r>
      </w:hyperlink>
    </w:p>
    <w:p w14:paraId="508AC441"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04" w:history="1">
        <w:r w:rsidR="00C15C73" w:rsidRPr="004E7386">
          <w:rPr>
            <w:rStyle w:val="Hyperlink"/>
            <w:noProof/>
          </w:rPr>
          <w:t>1.2 Project Description</w:t>
        </w:r>
        <w:r w:rsidR="00C15C73">
          <w:rPr>
            <w:noProof/>
            <w:webHidden/>
          </w:rPr>
          <w:tab/>
        </w:r>
        <w:r w:rsidR="00C15C73">
          <w:rPr>
            <w:noProof/>
            <w:webHidden/>
          </w:rPr>
          <w:fldChar w:fldCharType="begin"/>
        </w:r>
        <w:r w:rsidR="00C15C73">
          <w:rPr>
            <w:noProof/>
            <w:webHidden/>
          </w:rPr>
          <w:instrText xml:space="preserve"> PAGEREF _Toc437459404 \h </w:instrText>
        </w:r>
        <w:r w:rsidR="00C15C73">
          <w:rPr>
            <w:noProof/>
            <w:webHidden/>
          </w:rPr>
        </w:r>
        <w:r w:rsidR="00C15C73">
          <w:rPr>
            <w:noProof/>
            <w:webHidden/>
          </w:rPr>
          <w:fldChar w:fldCharType="separate"/>
        </w:r>
        <w:r w:rsidR="004B1482">
          <w:rPr>
            <w:noProof/>
            <w:webHidden/>
          </w:rPr>
          <w:t>1</w:t>
        </w:r>
        <w:r w:rsidR="00C15C73">
          <w:rPr>
            <w:noProof/>
            <w:webHidden/>
          </w:rPr>
          <w:fldChar w:fldCharType="end"/>
        </w:r>
      </w:hyperlink>
    </w:p>
    <w:p w14:paraId="7697DB8F"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05" w:history="1">
        <w:r w:rsidR="00C15C73" w:rsidRPr="004E7386">
          <w:rPr>
            <w:rStyle w:val="Hyperlink"/>
            <w:noProof/>
          </w:rPr>
          <w:t>1.3 Methodology to Build the Prison Information System</w:t>
        </w:r>
        <w:r w:rsidR="00C15C73">
          <w:rPr>
            <w:noProof/>
            <w:webHidden/>
          </w:rPr>
          <w:tab/>
        </w:r>
        <w:r w:rsidR="00C15C73">
          <w:rPr>
            <w:noProof/>
            <w:webHidden/>
          </w:rPr>
          <w:fldChar w:fldCharType="begin"/>
        </w:r>
        <w:r w:rsidR="00C15C73">
          <w:rPr>
            <w:noProof/>
            <w:webHidden/>
          </w:rPr>
          <w:instrText xml:space="preserve"> PAGEREF _Toc437459405 \h </w:instrText>
        </w:r>
        <w:r w:rsidR="00C15C73">
          <w:rPr>
            <w:noProof/>
            <w:webHidden/>
          </w:rPr>
        </w:r>
        <w:r w:rsidR="00C15C73">
          <w:rPr>
            <w:noProof/>
            <w:webHidden/>
          </w:rPr>
          <w:fldChar w:fldCharType="separate"/>
        </w:r>
        <w:r w:rsidR="004B1482">
          <w:rPr>
            <w:noProof/>
            <w:webHidden/>
          </w:rPr>
          <w:t>1</w:t>
        </w:r>
        <w:r w:rsidR="00C15C73">
          <w:rPr>
            <w:noProof/>
            <w:webHidden/>
          </w:rPr>
          <w:fldChar w:fldCharType="end"/>
        </w:r>
      </w:hyperlink>
    </w:p>
    <w:p w14:paraId="3ACEF702"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06" w:history="1">
        <w:r w:rsidR="00C15C73" w:rsidRPr="004E7386">
          <w:rPr>
            <w:rStyle w:val="Hyperlink"/>
            <w:noProof/>
          </w:rPr>
          <w:t>1.4 Report Structure</w:t>
        </w:r>
        <w:r w:rsidR="00C15C73">
          <w:rPr>
            <w:noProof/>
            <w:webHidden/>
          </w:rPr>
          <w:tab/>
        </w:r>
        <w:r w:rsidR="00C15C73">
          <w:rPr>
            <w:noProof/>
            <w:webHidden/>
          </w:rPr>
          <w:fldChar w:fldCharType="begin"/>
        </w:r>
        <w:r w:rsidR="00C15C73">
          <w:rPr>
            <w:noProof/>
            <w:webHidden/>
          </w:rPr>
          <w:instrText xml:space="preserve"> PAGEREF _Toc437459406 \h </w:instrText>
        </w:r>
        <w:r w:rsidR="00C15C73">
          <w:rPr>
            <w:noProof/>
            <w:webHidden/>
          </w:rPr>
        </w:r>
        <w:r w:rsidR="00C15C73">
          <w:rPr>
            <w:noProof/>
            <w:webHidden/>
          </w:rPr>
          <w:fldChar w:fldCharType="separate"/>
        </w:r>
        <w:r w:rsidR="004B1482">
          <w:rPr>
            <w:noProof/>
            <w:webHidden/>
          </w:rPr>
          <w:t>3</w:t>
        </w:r>
        <w:r w:rsidR="00C15C73">
          <w:rPr>
            <w:noProof/>
            <w:webHidden/>
          </w:rPr>
          <w:fldChar w:fldCharType="end"/>
        </w:r>
      </w:hyperlink>
    </w:p>
    <w:p w14:paraId="30E6DD85" w14:textId="77777777" w:rsidR="00C15C73" w:rsidRDefault="009034E2">
      <w:pPr>
        <w:pStyle w:val="TOC1"/>
        <w:rPr>
          <w:rFonts w:asciiTheme="minorHAnsi" w:eastAsiaTheme="minorEastAsia" w:hAnsiTheme="minorHAnsi" w:cstheme="minorBidi"/>
          <w:noProof/>
          <w:sz w:val="22"/>
          <w:szCs w:val="22"/>
        </w:rPr>
      </w:pPr>
      <w:hyperlink w:anchor="_Toc437459407" w:history="1">
        <w:r w:rsidR="00C15C73" w:rsidRPr="004E7386">
          <w:rPr>
            <w:rStyle w:val="Hyperlink"/>
            <w:noProof/>
          </w:rPr>
          <w:t>Chapter 2 - Implementation</w:t>
        </w:r>
        <w:r w:rsidR="00C15C73">
          <w:rPr>
            <w:noProof/>
            <w:webHidden/>
          </w:rPr>
          <w:tab/>
        </w:r>
        <w:r w:rsidR="00C15C73">
          <w:rPr>
            <w:noProof/>
            <w:webHidden/>
          </w:rPr>
          <w:fldChar w:fldCharType="begin"/>
        </w:r>
        <w:r w:rsidR="00C15C73">
          <w:rPr>
            <w:noProof/>
            <w:webHidden/>
          </w:rPr>
          <w:instrText xml:space="preserve"> PAGEREF _Toc437459407 \h </w:instrText>
        </w:r>
        <w:r w:rsidR="00C15C73">
          <w:rPr>
            <w:noProof/>
            <w:webHidden/>
          </w:rPr>
        </w:r>
        <w:r w:rsidR="00C15C73">
          <w:rPr>
            <w:noProof/>
            <w:webHidden/>
          </w:rPr>
          <w:fldChar w:fldCharType="separate"/>
        </w:r>
        <w:r w:rsidR="004B1482">
          <w:rPr>
            <w:noProof/>
            <w:webHidden/>
          </w:rPr>
          <w:t>4</w:t>
        </w:r>
        <w:r w:rsidR="00C15C73">
          <w:rPr>
            <w:noProof/>
            <w:webHidden/>
          </w:rPr>
          <w:fldChar w:fldCharType="end"/>
        </w:r>
      </w:hyperlink>
    </w:p>
    <w:p w14:paraId="23CD1055"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08" w:history="1">
        <w:r w:rsidR="00C15C73" w:rsidRPr="004E7386">
          <w:rPr>
            <w:rStyle w:val="Hyperlink"/>
            <w:noProof/>
          </w:rPr>
          <w:t>2.1 Tools and Technologies Used</w:t>
        </w:r>
        <w:r w:rsidR="00C15C73">
          <w:rPr>
            <w:noProof/>
            <w:webHidden/>
          </w:rPr>
          <w:tab/>
        </w:r>
        <w:r w:rsidR="00C15C73">
          <w:rPr>
            <w:noProof/>
            <w:webHidden/>
          </w:rPr>
          <w:fldChar w:fldCharType="begin"/>
        </w:r>
        <w:r w:rsidR="00C15C73">
          <w:rPr>
            <w:noProof/>
            <w:webHidden/>
          </w:rPr>
          <w:instrText xml:space="preserve"> PAGEREF _Toc437459408 \h </w:instrText>
        </w:r>
        <w:r w:rsidR="00C15C73">
          <w:rPr>
            <w:noProof/>
            <w:webHidden/>
          </w:rPr>
        </w:r>
        <w:r w:rsidR="00C15C73">
          <w:rPr>
            <w:noProof/>
            <w:webHidden/>
          </w:rPr>
          <w:fldChar w:fldCharType="separate"/>
        </w:r>
        <w:r w:rsidR="004B1482">
          <w:rPr>
            <w:noProof/>
            <w:webHidden/>
          </w:rPr>
          <w:t>5</w:t>
        </w:r>
        <w:r w:rsidR="00C15C73">
          <w:rPr>
            <w:noProof/>
            <w:webHidden/>
          </w:rPr>
          <w:fldChar w:fldCharType="end"/>
        </w:r>
      </w:hyperlink>
    </w:p>
    <w:p w14:paraId="0CF85EA1"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09" w:history="1">
        <w:r w:rsidR="00C15C73" w:rsidRPr="004E7386">
          <w:rPr>
            <w:rStyle w:val="Hyperlink"/>
            <w:noProof/>
          </w:rPr>
          <w:t>2.1.1 Interface Tier</w:t>
        </w:r>
        <w:r w:rsidR="00C15C73">
          <w:rPr>
            <w:noProof/>
            <w:webHidden/>
          </w:rPr>
          <w:tab/>
        </w:r>
        <w:r w:rsidR="00C15C73">
          <w:rPr>
            <w:noProof/>
            <w:webHidden/>
          </w:rPr>
          <w:fldChar w:fldCharType="begin"/>
        </w:r>
        <w:r w:rsidR="00C15C73">
          <w:rPr>
            <w:noProof/>
            <w:webHidden/>
          </w:rPr>
          <w:instrText xml:space="preserve"> PAGEREF _Toc437459409 \h </w:instrText>
        </w:r>
        <w:r w:rsidR="00C15C73">
          <w:rPr>
            <w:noProof/>
            <w:webHidden/>
          </w:rPr>
        </w:r>
        <w:r w:rsidR="00C15C73">
          <w:rPr>
            <w:noProof/>
            <w:webHidden/>
          </w:rPr>
          <w:fldChar w:fldCharType="separate"/>
        </w:r>
        <w:r w:rsidR="004B1482">
          <w:rPr>
            <w:noProof/>
            <w:webHidden/>
          </w:rPr>
          <w:t>5</w:t>
        </w:r>
        <w:r w:rsidR="00C15C73">
          <w:rPr>
            <w:noProof/>
            <w:webHidden/>
          </w:rPr>
          <w:fldChar w:fldCharType="end"/>
        </w:r>
      </w:hyperlink>
    </w:p>
    <w:p w14:paraId="2F53007C"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10" w:history="1">
        <w:r w:rsidR="00C15C73" w:rsidRPr="004E7386">
          <w:rPr>
            <w:rStyle w:val="Hyperlink"/>
            <w:noProof/>
          </w:rPr>
          <w:t>2.1.2 Middle Tier</w:t>
        </w:r>
        <w:r w:rsidR="00C15C73">
          <w:rPr>
            <w:noProof/>
            <w:webHidden/>
          </w:rPr>
          <w:tab/>
        </w:r>
        <w:r w:rsidR="00C15C73">
          <w:rPr>
            <w:noProof/>
            <w:webHidden/>
          </w:rPr>
          <w:fldChar w:fldCharType="begin"/>
        </w:r>
        <w:r w:rsidR="00C15C73">
          <w:rPr>
            <w:noProof/>
            <w:webHidden/>
          </w:rPr>
          <w:instrText xml:space="preserve"> PAGEREF _Toc437459410 \h </w:instrText>
        </w:r>
        <w:r w:rsidR="00C15C73">
          <w:rPr>
            <w:noProof/>
            <w:webHidden/>
          </w:rPr>
        </w:r>
        <w:r w:rsidR="00C15C73">
          <w:rPr>
            <w:noProof/>
            <w:webHidden/>
          </w:rPr>
          <w:fldChar w:fldCharType="separate"/>
        </w:r>
        <w:r w:rsidR="004B1482">
          <w:rPr>
            <w:noProof/>
            <w:webHidden/>
          </w:rPr>
          <w:t>5</w:t>
        </w:r>
        <w:r w:rsidR="00C15C73">
          <w:rPr>
            <w:noProof/>
            <w:webHidden/>
          </w:rPr>
          <w:fldChar w:fldCharType="end"/>
        </w:r>
      </w:hyperlink>
    </w:p>
    <w:p w14:paraId="1E465F27"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11" w:history="1">
        <w:r w:rsidR="00C15C73" w:rsidRPr="004E7386">
          <w:rPr>
            <w:rStyle w:val="Hyperlink"/>
            <w:noProof/>
          </w:rPr>
          <w:t>2.1.3 Database Tier</w:t>
        </w:r>
        <w:r w:rsidR="00C15C73">
          <w:rPr>
            <w:noProof/>
            <w:webHidden/>
          </w:rPr>
          <w:tab/>
        </w:r>
        <w:r w:rsidR="00C15C73">
          <w:rPr>
            <w:noProof/>
            <w:webHidden/>
          </w:rPr>
          <w:fldChar w:fldCharType="begin"/>
        </w:r>
        <w:r w:rsidR="00C15C73">
          <w:rPr>
            <w:noProof/>
            <w:webHidden/>
          </w:rPr>
          <w:instrText xml:space="preserve"> PAGEREF _Toc437459411 \h </w:instrText>
        </w:r>
        <w:r w:rsidR="00C15C73">
          <w:rPr>
            <w:noProof/>
            <w:webHidden/>
          </w:rPr>
        </w:r>
        <w:r w:rsidR="00C15C73">
          <w:rPr>
            <w:noProof/>
            <w:webHidden/>
          </w:rPr>
          <w:fldChar w:fldCharType="separate"/>
        </w:r>
        <w:r w:rsidR="004B1482">
          <w:rPr>
            <w:noProof/>
            <w:webHidden/>
          </w:rPr>
          <w:t>6</w:t>
        </w:r>
        <w:r w:rsidR="00C15C73">
          <w:rPr>
            <w:noProof/>
            <w:webHidden/>
          </w:rPr>
          <w:fldChar w:fldCharType="end"/>
        </w:r>
      </w:hyperlink>
    </w:p>
    <w:p w14:paraId="0CBD274C"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12" w:history="1">
        <w:r w:rsidR="00C15C73" w:rsidRPr="004E7386">
          <w:rPr>
            <w:rStyle w:val="Hyperlink"/>
            <w:noProof/>
          </w:rPr>
          <w:t>2.2 UML Diagrams</w:t>
        </w:r>
        <w:r w:rsidR="00C15C73">
          <w:rPr>
            <w:noProof/>
            <w:webHidden/>
          </w:rPr>
          <w:tab/>
        </w:r>
        <w:r w:rsidR="00C15C73">
          <w:rPr>
            <w:noProof/>
            <w:webHidden/>
          </w:rPr>
          <w:fldChar w:fldCharType="begin"/>
        </w:r>
        <w:r w:rsidR="00C15C73">
          <w:rPr>
            <w:noProof/>
            <w:webHidden/>
          </w:rPr>
          <w:instrText xml:space="preserve"> PAGEREF _Toc437459412 \h </w:instrText>
        </w:r>
        <w:r w:rsidR="00C15C73">
          <w:rPr>
            <w:noProof/>
            <w:webHidden/>
          </w:rPr>
        </w:r>
        <w:r w:rsidR="00C15C73">
          <w:rPr>
            <w:noProof/>
            <w:webHidden/>
          </w:rPr>
          <w:fldChar w:fldCharType="separate"/>
        </w:r>
        <w:r w:rsidR="004B1482">
          <w:rPr>
            <w:noProof/>
            <w:webHidden/>
          </w:rPr>
          <w:t>6</w:t>
        </w:r>
        <w:r w:rsidR="00C15C73">
          <w:rPr>
            <w:noProof/>
            <w:webHidden/>
          </w:rPr>
          <w:fldChar w:fldCharType="end"/>
        </w:r>
      </w:hyperlink>
    </w:p>
    <w:p w14:paraId="4F995710"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13" w:history="1">
        <w:r w:rsidR="00C15C73" w:rsidRPr="004E7386">
          <w:rPr>
            <w:rStyle w:val="Hyperlink"/>
            <w:noProof/>
          </w:rPr>
          <w:t>2.2.1 Use Case Diagram</w:t>
        </w:r>
        <w:r w:rsidR="00C15C73">
          <w:rPr>
            <w:noProof/>
            <w:webHidden/>
          </w:rPr>
          <w:tab/>
        </w:r>
        <w:r w:rsidR="00C15C73">
          <w:rPr>
            <w:noProof/>
            <w:webHidden/>
          </w:rPr>
          <w:fldChar w:fldCharType="begin"/>
        </w:r>
        <w:r w:rsidR="00C15C73">
          <w:rPr>
            <w:noProof/>
            <w:webHidden/>
          </w:rPr>
          <w:instrText xml:space="preserve"> PAGEREF _Toc437459413 \h </w:instrText>
        </w:r>
        <w:r w:rsidR="00C15C73">
          <w:rPr>
            <w:noProof/>
            <w:webHidden/>
          </w:rPr>
        </w:r>
        <w:r w:rsidR="00C15C73">
          <w:rPr>
            <w:noProof/>
            <w:webHidden/>
          </w:rPr>
          <w:fldChar w:fldCharType="separate"/>
        </w:r>
        <w:r w:rsidR="004B1482">
          <w:rPr>
            <w:noProof/>
            <w:webHidden/>
          </w:rPr>
          <w:t>7</w:t>
        </w:r>
        <w:r w:rsidR="00C15C73">
          <w:rPr>
            <w:noProof/>
            <w:webHidden/>
          </w:rPr>
          <w:fldChar w:fldCharType="end"/>
        </w:r>
      </w:hyperlink>
    </w:p>
    <w:p w14:paraId="48ADF374"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14" w:history="1">
        <w:r w:rsidR="00C15C73" w:rsidRPr="004E7386">
          <w:rPr>
            <w:rStyle w:val="Hyperlink"/>
            <w:noProof/>
          </w:rPr>
          <w:t>2.2.2 Sequence Diagram</w:t>
        </w:r>
        <w:r w:rsidR="00C15C73">
          <w:rPr>
            <w:noProof/>
            <w:webHidden/>
          </w:rPr>
          <w:tab/>
        </w:r>
        <w:r w:rsidR="00C15C73">
          <w:rPr>
            <w:noProof/>
            <w:webHidden/>
          </w:rPr>
          <w:fldChar w:fldCharType="begin"/>
        </w:r>
        <w:r w:rsidR="00C15C73">
          <w:rPr>
            <w:noProof/>
            <w:webHidden/>
          </w:rPr>
          <w:instrText xml:space="preserve"> PAGEREF _Toc437459414 \h </w:instrText>
        </w:r>
        <w:r w:rsidR="00C15C73">
          <w:rPr>
            <w:noProof/>
            <w:webHidden/>
          </w:rPr>
        </w:r>
        <w:r w:rsidR="00C15C73">
          <w:rPr>
            <w:noProof/>
            <w:webHidden/>
          </w:rPr>
          <w:fldChar w:fldCharType="separate"/>
        </w:r>
        <w:r w:rsidR="004B1482">
          <w:rPr>
            <w:noProof/>
            <w:webHidden/>
          </w:rPr>
          <w:t>9</w:t>
        </w:r>
        <w:r w:rsidR="00C15C73">
          <w:rPr>
            <w:noProof/>
            <w:webHidden/>
          </w:rPr>
          <w:fldChar w:fldCharType="end"/>
        </w:r>
      </w:hyperlink>
    </w:p>
    <w:p w14:paraId="54617F88" w14:textId="77777777" w:rsidR="00C15C73" w:rsidRDefault="009034E2">
      <w:pPr>
        <w:pStyle w:val="TOC3"/>
        <w:tabs>
          <w:tab w:val="right" w:leader="dot" w:pos="9350"/>
        </w:tabs>
        <w:rPr>
          <w:rFonts w:asciiTheme="minorHAnsi" w:eastAsiaTheme="minorEastAsia" w:hAnsiTheme="minorHAnsi" w:cstheme="minorBidi"/>
          <w:noProof/>
          <w:sz w:val="22"/>
          <w:szCs w:val="22"/>
        </w:rPr>
      </w:pPr>
      <w:hyperlink w:anchor="_Toc437459415" w:history="1">
        <w:r w:rsidR="00C15C73" w:rsidRPr="004E7386">
          <w:rPr>
            <w:rStyle w:val="Hyperlink"/>
            <w:noProof/>
          </w:rPr>
          <w:t>2.2.3 Activity Diagram</w:t>
        </w:r>
        <w:r w:rsidR="00C15C73">
          <w:rPr>
            <w:noProof/>
            <w:webHidden/>
          </w:rPr>
          <w:tab/>
        </w:r>
        <w:r w:rsidR="00C15C73">
          <w:rPr>
            <w:noProof/>
            <w:webHidden/>
          </w:rPr>
          <w:fldChar w:fldCharType="begin"/>
        </w:r>
        <w:r w:rsidR="00C15C73">
          <w:rPr>
            <w:noProof/>
            <w:webHidden/>
          </w:rPr>
          <w:instrText xml:space="preserve"> PAGEREF _Toc437459415 \h </w:instrText>
        </w:r>
        <w:r w:rsidR="00C15C73">
          <w:rPr>
            <w:noProof/>
            <w:webHidden/>
          </w:rPr>
        </w:r>
        <w:r w:rsidR="00C15C73">
          <w:rPr>
            <w:noProof/>
            <w:webHidden/>
          </w:rPr>
          <w:fldChar w:fldCharType="separate"/>
        </w:r>
        <w:r w:rsidR="004B1482">
          <w:rPr>
            <w:noProof/>
            <w:webHidden/>
          </w:rPr>
          <w:t>11</w:t>
        </w:r>
        <w:r w:rsidR="00C15C73">
          <w:rPr>
            <w:noProof/>
            <w:webHidden/>
          </w:rPr>
          <w:fldChar w:fldCharType="end"/>
        </w:r>
      </w:hyperlink>
    </w:p>
    <w:p w14:paraId="3B666ECE"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16" w:history="1">
        <w:r w:rsidR="00C15C73" w:rsidRPr="004E7386">
          <w:rPr>
            <w:rStyle w:val="Hyperlink"/>
            <w:noProof/>
          </w:rPr>
          <w:t>2.3 Database Design</w:t>
        </w:r>
        <w:r w:rsidR="00C15C73">
          <w:rPr>
            <w:noProof/>
            <w:webHidden/>
          </w:rPr>
          <w:tab/>
        </w:r>
        <w:r w:rsidR="00C15C73">
          <w:rPr>
            <w:noProof/>
            <w:webHidden/>
          </w:rPr>
          <w:fldChar w:fldCharType="begin"/>
        </w:r>
        <w:r w:rsidR="00C15C73">
          <w:rPr>
            <w:noProof/>
            <w:webHidden/>
          </w:rPr>
          <w:instrText xml:space="preserve"> PAGEREF _Toc437459416 \h </w:instrText>
        </w:r>
        <w:r w:rsidR="00C15C73">
          <w:rPr>
            <w:noProof/>
            <w:webHidden/>
          </w:rPr>
        </w:r>
        <w:r w:rsidR="00C15C73">
          <w:rPr>
            <w:noProof/>
            <w:webHidden/>
          </w:rPr>
          <w:fldChar w:fldCharType="separate"/>
        </w:r>
        <w:r w:rsidR="004B1482">
          <w:rPr>
            <w:noProof/>
            <w:webHidden/>
          </w:rPr>
          <w:t>12</w:t>
        </w:r>
        <w:r w:rsidR="00C15C73">
          <w:rPr>
            <w:noProof/>
            <w:webHidden/>
          </w:rPr>
          <w:fldChar w:fldCharType="end"/>
        </w:r>
      </w:hyperlink>
    </w:p>
    <w:p w14:paraId="63B5ABFA" w14:textId="77777777" w:rsidR="00C15C73" w:rsidRDefault="009034E2">
      <w:pPr>
        <w:pStyle w:val="TOC1"/>
        <w:rPr>
          <w:rFonts w:asciiTheme="minorHAnsi" w:eastAsiaTheme="minorEastAsia" w:hAnsiTheme="minorHAnsi" w:cstheme="minorBidi"/>
          <w:noProof/>
          <w:sz w:val="22"/>
          <w:szCs w:val="22"/>
        </w:rPr>
      </w:pPr>
      <w:hyperlink w:anchor="_Toc437459417" w:history="1">
        <w:r w:rsidR="00C15C73" w:rsidRPr="004E7386">
          <w:rPr>
            <w:rStyle w:val="Hyperlink"/>
            <w:noProof/>
          </w:rPr>
          <w:t>Chapter 3 - Application GUI and Working</w:t>
        </w:r>
        <w:r w:rsidR="00C15C73">
          <w:rPr>
            <w:noProof/>
            <w:webHidden/>
          </w:rPr>
          <w:tab/>
        </w:r>
        <w:r w:rsidR="00C15C73">
          <w:rPr>
            <w:noProof/>
            <w:webHidden/>
          </w:rPr>
          <w:fldChar w:fldCharType="begin"/>
        </w:r>
        <w:r w:rsidR="00C15C73">
          <w:rPr>
            <w:noProof/>
            <w:webHidden/>
          </w:rPr>
          <w:instrText xml:space="preserve"> PAGEREF _Toc437459417 \h </w:instrText>
        </w:r>
        <w:r w:rsidR="00C15C73">
          <w:rPr>
            <w:noProof/>
            <w:webHidden/>
          </w:rPr>
        </w:r>
        <w:r w:rsidR="00C15C73">
          <w:rPr>
            <w:noProof/>
            <w:webHidden/>
          </w:rPr>
          <w:fldChar w:fldCharType="separate"/>
        </w:r>
        <w:r w:rsidR="004B1482">
          <w:rPr>
            <w:noProof/>
            <w:webHidden/>
          </w:rPr>
          <w:t>16</w:t>
        </w:r>
        <w:r w:rsidR="00C15C73">
          <w:rPr>
            <w:noProof/>
            <w:webHidden/>
          </w:rPr>
          <w:fldChar w:fldCharType="end"/>
        </w:r>
      </w:hyperlink>
    </w:p>
    <w:p w14:paraId="4B93792D"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18" w:history="1">
        <w:r w:rsidR="00C15C73" w:rsidRPr="004E7386">
          <w:rPr>
            <w:rStyle w:val="Hyperlink"/>
            <w:noProof/>
          </w:rPr>
          <w:t>3.1 Home Page</w:t>
        </w:r>
        <w:r w:rsidR="00C15C73">
          <w:rPr>
            <w:noProof/>
            <w:webHidden/>
          </w:rPr>
          <w:tab/>
        </w:r>
        <w:r w:rsidR="00C15C73">
          <w:rPr>
            <w:noProof/>
            <w:webHidden/>
          </w:rPr>
          <w:fldChar w:fldCharType="begin"/>
        </w:r>
        <w:r w:rsidR="00C15C73">
          <w:rPr>
            <w:noProof/>
            <w:webHidden/>
          </w:rPr>
          <w:instrText xml:space="preserve"> PAGEREF _Toc437459418 \h </w:instrText>
        </w:r>
        <w:r w:rsidR="00C15C73">
          <w:rPr>
            <w:noProof/>
            <w:webHidden/>
          </w:rPr>
        </w:r>
        <w:r w:rsidR="00C15C73">
          <w:rPr>
            <w:noProof/>
            <w:webHidden/>
          </w:rPr>
          <w:fldChar w:fldCharType="separate"/>
        </w:r>
        <w:r w:rsidR="004B1482">
          <w:rPr>
            <w:noProof/>
            <w:webHidden/>
          </w:rPr>
          <w:t>16</w:t>
        </w:r>
        <w:r w:rsidR="00C15C73">
          <w:rPr>
            <w:noProof/>
            <w:webHidden/>
          </w:rPr>
          <w:fldChar w:fldCharType="end"/>
        </w:r>
      </w:hyperlink>
    </w:p>
    <w:p w14:paraId="739C87A4"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19" w:history="1">
        <w:r w:rsidR="00C15C73" w:rsidRPr="004E7386">
          <w:rPr>
            <w:rStyle w:val="Hyperlink"/>
            <w:noProof/>
          </w:rPr>
          <w:t>3.2 Login Page</w:t>
        </w:r>
        <w:r w:rsidR="00C15C73">
          <w:rPr>
            <w:noProof/>
            <w:webHidden/>
          </w:rPr>
          <w:tab/>
        </w:r>
        <w:r w:rsidR="00C15C73">
          <w:rPr>
            <w:noProof/>
            <w:webHidden/>
          </w:rPr>
          <w:fldChar w:fldCharType="begin"/>
        </w:r>
        <w:r w:rsidR="00C15C73">
          <w:rPr>
            <w:noProof/>
            <w:webHidden/>
          </w:rPr>
          <w:instrText xml:space="preserve"> PAGEREF _Toc437459419 \h </w:instrText>
        </w:r>
        <w:r w:rsidR="00C15C73">
          <w:rPr>
            <w:noProof/>
            <w:webHidden/>
          </w:rPr>
        </w:r>
        <w:r w:rsidR="00C15C73">
          <w:rPr>
            <w:noProof/>
            <w:webHidden/>
          </w:rPr>
          <w:fldChar w:fldCharType="separate"/>
        </w:r>
        <w:r w:rsidR="004B1482">
          <w:rPr>
            <w:noProof/>
            <w:webHidden/>
          </w:rPr>
          <w:t>17</w:t>
        </w:r>
        <w:r w:rsidR="00C15C73">
          <w:rPr>
            <w:noProof/>
            <w:webHidden/>
          </w:rPr>
          <w:fldChar w:fldCharType="end"/>
        </w:r>
      </w:hyperlink>
    </w:p>
    <w:p w14:paraId="570C85AE"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0" w:history="1">
        <w:r w:rsidR="00C15C73" w:rsidRPr="004E7386">
          <w:rPr>
            <w:rStyle w:val="Hyperlink"/>
            <w:noProof/>
          </w:rPr>
          <w:t>3.3 Admin Services</w:t>
        </w:r>
        <w:r w:rsidR="00C15C73">
          <w:rPr>
            <w:noProof/>
            <w:webHidden/>
          </w:rPr>
          <w:tab/>
        </w:r>
        <w:r w:rsidR="00C15C73">
          <w:rPr>
            <w:noProof/>
            <w:webHidden/>
          </w:rPr>
          <w:fldChar w:fldCharType="begin"/>
        </w:r>
        <w:r w:rsidR="00C15C73">
          <w:rPr>
            <w:noProof/>
            <w:webHidden/>
          </w:rPr>
          <w:instrText xml:space="preserve"> PAGEREF _Toc437459420 \h </w:instrText>
        </w:r>
        <w:r w:rsidR="00C15C73">
          <w:rPr>
            <w:noProof/>
            <w:webHidden/>
          </w:rPr>
        </w:r>
        <w:r w:rsidR="00C15C73">
          <w:rPr>
            <w:noProof/>
            <w:webHidden/>
          </w:rPr>
          <w:fldChar w:fldCharType="separate"/>
        </w:r>
        <w:r w:rsidR="004B1482">
          <w:rPr>
            <w:noProof/>
            <w:webHidden/>
          </w:rPr>
          <w:t>17</w:t>
        </w:r>
        <w:r w:rsidR="00C15C73">
          <w:rPr>
            <w:noProof/>
            <w:webHidden/>
          </w:rPr>
          <w:fldChar w:fldCharType="end"/>
        </w:r>
      </w:hyperlink>
    </w:p>
    <w:p w14:paraId="16713BA8"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1" w:history="1">
        <w:r w:rsidR="00C15C73" w:rsidRPr="004E7386">
          <w:rPr>
            <w:rStyle w:val="Hyperlink"/>
            <w:noProof/>
          </w:rPr>
          <w:t>3.4 Jailor Services</w:t>
        </w:r>
        <w:r w:rsidR="00C15C73">
          <w:rPr>
            <w:noProof/>
            <w:webHidden/>
          </w:rPr>
          <w:tab/>
        </w:r>
        <w:r w:rsidR="00C15C73">
          <w:rPr>
            <w:noProof/>
            <w:webHidden/>
          </w:rPr>
          <w:fldChar w:fldCharType="begin"/>
        </w:r>
        <w:r w:rsidR="00C15C73">
          <w:rPr>
            <w:noProof/>
            <w:webHidden/>
          </w:rPr>
          <w:instrText xml:space="preserve"> PAGEREF _Toc437459421 \h </w:instrText>
        </w:r>
        <w:r w:rsidR="00C15C73">
          <w:rPr>
            <w:noProof/>
            <w:webHidden/>
          </w:rPr>
        </w:r>
        <w:r w:rsidR="00C15C73">
          <w:rPr>
            <w:noProof/>
            <w:webHidden/>
          </w:rPr>
          <w:fldChar w:fldCharType="separate"/>
        </w:r>
        <w:r w:rsidR="004B1482">
          <w:rPr>
            <w:noProof/>
            <w:webHidden/>
          </w:rPr>
          <w:t>18</w:t>
        </w:r>
        <w:r w:rsidR="00C15C73">
          <w:rPr>
            <w:noProof/>
            <w:webHidden/>
          </w:rPr>
          <w:fldChar w:fldCharType="end"/>
        </w:r>
      </w:hyperlink>
    </w:p>
    <w:p w14:paraId="110A4E89" w14:textId="77777777" w:rsidR="00C15C73" w:rsidRDefault="009034E2">
      <w:pPr>
        <w:pStyle w:val="TOC1"/>
        <w:rPr>
          <w:rFonts w:asciiTheme="minorHAnsi" w:eastAsiaTheme="minorEastAsia" w:hAnsiTheme="minorHAnsi" w:cstheme="minorBidi"/>
          <w:noProof/>
          <w:sz w:val="22"/>
          <w:szCs w:val="22"/>
        </w:rPr>
      </w:pPr>
      <w:hyperlink w:anchor="_Toc437459422" w:history="1">
        <w:r w:rsidR="00C15C73" w:rsidRPr="004E7386">
          <w:rPr>
            <w:rStyle w:val="Hyperlink"/>
            <w:noProof/>
          </w:rPr>
          <w:t>Chapter 4 - Evaluation</w:t>
        </w:r>
        <w:r w:rsidR="00C15C73">
          <w:rPr>
            <w:noProof/>
            <w:webHidden/>
          </w:rPr>
          <w:tab/>
        </w:r>
        <w:r w:rsidR="00C15C73">
          <w:rPr>
            <w:noProof/>
            <w:webHidden/>
          </w:rPr>
          <w:fldChar w:fldCharType="begin"/>
        </w:r>
        <w:r w:rsidR="00C15C73">
          <w:rPr>
            <w:noProof/>
            <w:webHidden/>
          </w:rPr>
          <w:instrText xml:space="preserve"> PAGEREF _Toc437459422 \h </w:instrText>
        </w:r>
        <w:r w:rsidR="00C15C73">
          <w:rPr>
            <w:noProof/>
            <w:webHidden/>
          </w:rPr>
        </w:r>
        <w:r w:rsidR="00C15C73">
          <w:rPr>
            <w:noProof/>
            <w:webHidden/>
          </w:rPr>
          <w:fldChar w:fldCharType="separate"/>
        </w:r>
        <w:r w:rsidR="004B1482">
          <w:rPr>
            <w:noProof/>
            <w:webHidden/>
          </w:rPr>
          <w:t>19</w:t>
        </w:r>
        <w:r w:rsidR="00C15C73">
          <w:rPr>
            <w:noProof/>
            <w:webHidden/>
          </w:rPr>
          <w:fldChar w:fldCharType="end"/>
        </w:r>
      </w:hyperlink>
    </w:p>
    <w:p w14:paraId="5373A194"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3" w:history="1">
        <w:r w:rsidR="00C15C73" w:rsidRPr="004E7386">
          <w:rPr>
            <w:rStyle w:val="Hyperlink"/>
            <w:noProof/>
          </w:rPr>
          <w:t>4.1 Unit Testing</w:t>
        </w:r>
        <w:r w:rsidR="00C15C73">
          <w:rPr>
            <w:noProof/>
            <w:webHidden/>
          </w:rPr>
          <w:tab/>
        </w:r>
        <w:r w:rsidR="00C15C73">
          <w:rPr>
            <w:noProof/>
            <w:webHidden/>
          </w:rPr>
          <w:fldChar w:fldCharType="begin"/>
        </w:r>
        <w:r w:rsidR="00C15C73">
          <w:rPr>
            <w:noProof/>
            <w:webHidden/>
          </w:rPr>
          <w:instrText xml:space="preserve"> PAGEREF _Toc437459423 \h </w:instrText>
        </w:r>
        <w:r w:rsidR="00C15C73">
          <w:rPr>
            <w:noProof/>
            <w:webHidden/>
          </w:rPr>
        </w:r>
        <w:r w:rsidR="00C15C73">
          <w:rPr>
            <w:noProof/>
            <w:webHidden/>
          </w:rPr>
          <w:fldChar w:fldCharType="separate"/>
        </w:r>
        <w:r w:rsidR="004B1482">
          <w:rPr>
            <w:noProof/>
            <w:webHidden/>
          </w:rPr>
          <w:t>19</w:t>
        </w:r>
        <w:r w:rsidR="00C15C73">
          <w:rPr>
            <w:noProof/>
            <w:webHidden/>
          </w:rPr>
          <w:fldChar w:fldCharType="end"/>
        </w:r>
      </w:hyperlink>
    </w:p>
    <w:p w14:paraId="160A935E"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4" w:history="1">
        <w:r w:rsidR="00C15C73" w:rsidRPr="004E7386">
          <w:rPr>
            <w:rStyle w:val="Hyperlink"/>
            <w:noProof/>
          </w:rPr>
          <w:t>4.2 Performance Evaluation</w:t>
        </w:r>
        <w:r w:rsidR="00C15C73">
          <w:rPr>
            <w:noProof/>
            <w:webHidden/>
          </w:rPr>
          <w:tab/>
        </w:r>
        <w:r w:rsidR="00C15C73">
          <w:rPr>
            <w:noProof/>
            <w:webHidden/>
          </w:rPr>
          <w:fldChar w:fldCharType="begin"/>
        </w:r>
        <w:r w:rsidR="00C15C73">
          <w:rPr>
            <w:noProof/>
            <w:webHidden/>
          </w:rPr>
          <w:instrText xml:space="preserve"> PAGEREF _Toc437459424 \h </w:instrText>
        </w:r>
        <w:r w:rsidR="00C15C73">
          <w:rPr>
            <w:noProof/>
            <w:webHidden/>
          </w:rPr>
        </w:r>
        <w:r w:rsidR="00C15C73">
          <w:rPr>
            <w:noProof/>
            <w:webHidden/>
          </w:rPr>
          <w:fldChar w:fldCharType="separate"/>
        </w:r>
        <w:r w:rsidR="004B1482">
          <w:rPr>
            <w:noProof/>
            <w:webHidden/>
          </w:rPr>
          <w:t>20</w:t>
        </w:r>
        <w:r w:rsidR="00C15C73">
          <w:rPr>
            <w:noProof/>
            <w:webHidden/>
          </w:rPr>
          <w:fldChar w:fldCharType="end"/>
        </w:r>
      </w:hyperlink>
    </w:p>
    <w:p w14:paraId="2EC44681"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5" w:history="1">
        <w:r w:rsidR="00C15C73" w:rsidRPr="004E7386">
          <w:rPr>
            <w:rStyle w:val="Hyperlink"/>
            <w:noProof/>
          </w:rPr>
          <w:t>4.3 User Interface Evaluation</w:t>
        </w:r>
        <w:r w:rsidR="00C15C73">
          <w:rPr>
            <w:noProof/>
            <w:webHidden/>
          </w:rPr>
          <w:tab/>
        </w:r>
        <w:r w:rsidR="00C15C73">
          <w:rPr>
            <w:noProof/>
            <w:webHidden/>
          </w:rPr>
          <w:fldChar w:fldCharType="begin"/>
        </w:r>
        <w:r w:rsidR="00C15C73">
          <w:rPr>
            <w:noProof/>
            <w:webHidden/>
          </w:rPr>
          <w:instrText xml:space="preserve"> PAGEREF _Toc437459425 \h </w:instrText>
        </w:r>
        <w:r w:rsidR="00C15C73">
          <w:rPr>
            <w:noProof/>
            <w:webHidden/>
          </w:rPr>
        </w:r>
        <w:r w:rsidR="00C15C73">
          <w:rPr>
            <w:noProof/>
            <w:webHidden/>
          </w:rPr>
          <w:fldChar w:fldCharType="separate"/>
        </w:r>
        <w:r w:rsidR="004B1482">
          <w:rPr>
            <w:noProof/>
            <w:webHidden/>
          </w:rPr>
          <w:t>21</w:t>
        </w:r>
        <w:r w:rsidR="00C15C73">
          <w:rPr>
            <w:noProof/>
            <w:webHidden/>
          </w:rPr>
          <w:fldChar w:fldCharType="end"/>
        </w:r>
      </w:hyperlink>
    </w:p>
    <w:p w14:paraId="3AD19609"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6" w:history="1">
        <w:r w:rsidR="00C15C73" w:rsidRPr="004E7386">
          <w:rPr>
            <w:rStyle w:val="Hyperlink"/>
            <w:noProof/>
          </w:rPr>
          <w:t>4.4 Summary</w:t>
        </w:r>
        <w:r w:rsidR="00C15C73">
          <w:rPr>
            <w:noProof/>
            <w:webHidden/>
          </w:rPr>
          <w:tab/>
        </w:r>
        <w:r w:rsidR="00C15C73">
          <w:rPr>
            <w:noProof/>
            <w:webHidden/>
          </w:rPr>
          <w:fldChar w:fldCharType="begin"/>
        </w:r>
        <w:r w:rsidR="00C15C73">
          <w:rPr>
            <w:noProof/>
            <w:webHidden/>
          </w:rPr>
          <w:instrText xml:space="preserve"> PAGEREF _Toc437459426 \h </w:instrText>
        </w:r>
        <w:r w:rsidR="00C15C73">
          <w:rPr>
            <w:noProof/>
            <w:webHidden/>
          </w:rPr>
        </w:r>
        <w:r w:rsidR="00C15C73">
          <w:rPr>
            <w:noProof/>
            <w:webHidden/>
          </w:rPr>
          <w:fldChar w:fldCharType="separate"/>
        </w:r>
        <w:r w:rsidR="004B1482">
          <w:rPr>
            <w:noProof/>
            <w:webHidden/>
          </w:rPr>
          <w:t>21</w:t>
        </w:r>
        <w:r w:rsidR="00C15C73">
          <w:rPr>
            <w:noProof/>
            <w:webHidden/>
          </w:rPr>
          <w:fldChar w:fldCharType="end"/>
        </w:r>
      </w:hyperlink>
    </w:p>
    <w:p w14:paraId="1575A293" w14:textId="77777777" w:rsidR="00C15C73" w:rsidRDefault="009034E2">
      <w:pPr>
        <w:pStyle w:val="TOC1"/>
        <w:rPr>
          <w:rFonts w:asciiTheme="minorHAnsi" w:eastAsiaTheme="minorEastAsia" w:hAnsiTheme="minorHAnsi" w:cstheme="minorBidi"/>
          <w:noProof/>
          <w:sz w:val="22"/>
          <w:szCs w:val="22"/>
        </w:rPr>
      </w:pPr>
      <w:hyperlink w:anchor="_Toc437459427" w:history="1">
        <w:r w:rsidR="00C15C73" w:rsidRPr="004E7386">
          <w:rPr>
            <w:rStyle w:val="Hyperlink"/>
            <w:noProof/>
          </w:rPr>
          <w:t>Chapter 5 - Conclusions and Future Work</w:t>
        </w:r>
        <w:r w:rsidR="00C15C73">
          <w:rPr>
            <w:noProof/>
            <w:webHidden/>
          </w:rPr>
          <w:tab/>
        </w:r>
        <w:r w:rsidR="00C15C73">
          <w:rPr>
            <w:noProof/>
            <w:webHidden/>
          </w:rPr>
          <w:fldChar w:fldCharType="begin"/>
        </w:r>
        <w:r w:rsidR="00C15C73">
          <w:rPr>
            <w:noProof/>
            <w:webHidden/>
          </w:rPr>
          <w:instrText xml:space="preserve"> PAGEREF _Toc437459427 \h </w:instrText>
        </w:r>
        <w:r w:rsidR="00C15C73">
          <w:rPr>
            <w:noProof/>
            <w:webHidden/>
          </w:rPr>
        </w:r>
        <w:r w:rsidR="00C15C73">
          <w:rPr>
            <w:noProof/>
            <w:webHidden/>
          </w:rPr>
          <w:fldChar w:fldCharType="separate"/>
        </w:r>
        <w:r w:rsidR="004B1482">
          <w:rPr>
            <w:noProof/>
            <w:webHidden/>
          </w:rPr>
          <w:t>23</w:t>
        </w:r>
        <w:r w:rsidR="00C15C73">
          <w:rPr>
            <w:noProof/>
            <w:webHidden/>
          </w:rPr>
          <w:fldChar w:fldCharType="end"/>
        </w:r>
      </w:hyperlink>
    </w:p>
    <w:p w14:paraId="5CEAA9EE"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8" w:history="1">
        <w:r w:rsidR="00C15C73" w:rsidRPr="004E7386">
          <w:rPr>
            <w:rStyle w:val="Hyperlink"/>
            <w:noProof/>
          </w:rPr>
          <w:t>5.1 Conclusion</w:t>
        </w:r>
        <w:r w:rsidR="00C15C73">
          <w:rPr>
            <w:noProof/>
            <w:webHidden/>
          </w:rPr>
          <w:tab/>
        </w:r>
        <w:r w:rsidR="00C15C73">
          <w:rPr>
            <w:noProof/>
            <w:webHidden/>
          </w:rPr>
          <w:fldChar w:fldCharType="begin"/>
        </w:r>
        <w:r w:rsidR="00C15C73">
          <w:rPr>
            <w:noProof/>
            <w:webHidden/>
          </w:rPr>
          <w:instrText xml:space="preserve"> PAGEREF _Toc437459428 \h </w:instrText>
        </w:r>
        <w:r w:rsidR="00C15C73">
          <w:rPr>
            <w:noProof/>
            <w:webHidden/>
          </w:rPr>
        </w:r>
        <w:r w:rsidR="00C15C73">
          <w:rPr>
            <w:noProof/>
            <w:webHidden/>
          </w:rPr>
          <w:fldChar w:fldCharType="separate"/>
        </w:r>
        <w:r w:rsidR="004B1482">
          <w:rPr>
            <w:noProof/>
            <w:webHidden/>
          </w:rPr>
          <w:t>23</w:t>
        </w:r>
        <w:r w:rsidR="00C15C73">
          <w:rPr>
            <w:noProof/>
            <w:webHidden/>
          </w:rPr>
          <w:fldChar w:fldCharType="end"/>
        </w:r>
      </w:hyperlink>
    </w:p>
    <w:p w14:paraId="31860912" w14:textId="77777777" w:rsidR="00C15C73" w:rsidRDefault="009034E2">
      <w:pPr>
        <w:pStyle w:val="TOC2"/>
        <w:tabs>
          <w:tab w:val="right" w:leader="dot" w:pos="9350"/>
        </w:tabs>
        <w:rPr>
          <w:rFonts w:asciiTheme="minorHAnsi" w:eastAsiaTheme="minorEastAsia" w:hAnsiTheme="minorHAnsi" w:cstheme="minorBidi"/>
          <w:noProof/>
          <w:sz w:val="22"/>
          <w:szCs w:val="22"/>
        </w:rPr>
      </w:pPr>
      <w:hyperlink w:anchor="_Toc437459429" w:history="1">
        <w:r w:rsidR="00C15C73" w:rsidRPr="004E7386">
          <w:rPr>
            <w:rStyle w:val="Hyperlink"/>
            <w:noProof/>
          </w:rPr>
          <w:t>5.2 Future Scope</w:t>
        </w:r>
        <w:r w:rsidR="00C15C73">
          <w:rPr>
            <w:noProof/>
            <w:webHidden/>
          </w:rPr>
          <w:tab/>
        </w:r>
        <w:r w:rsidR="00C15C73">
          <w:rPr>
            <w:noProof/>
            <w:webHidden/>
          </w:rPr>
          <w:fldChar w:fldCharType="begin"/>
        </w:r>
        <w:r w:rsidR="00C15C73">
          <w:rPr>
            <w:noProof/>
            <w:webHidden/>
          </w:rPr>
          <w:instrText xml:space="preserve"> PAGEREF _Toc437459429 \h </w:instrText>
        </w:r>
        <w:r w:rsidR="00C15C73">
          <w:rPr>
            <w:noProof/>
            <w:webHidden/>
          </w:rPr>
        </w:r>
        <w:r w:rsidR="00C15C73">
          <w:rPr>
            <w:noProof/>
            <w:webHidden/>
          </w:rPr>
          <w:fldChar w:fldCharType="separate"/>
        </w:r>
        <w:r w:rsidR="004B1482">
          <w:rPr>
            <w:noProof/>
            <w:webHidden/>
          </w:rPr>
          <w:t>23</w:t>
        </w:r>
        <w:r w:rsidR="00C15C73">
          <w:rPr>
            <w:noProof/>
            <w:webHidden/>
          </w:rPr>
          <w:fldChar w:fldCharType="end"/>
        </w:r>
      </w:hyperlink>
    </w:p>
    <w:p w14:paraId="7E16C9CF" w14:textId="77777777" w:rsidR="00C15C73" w:rsidRDefault="009034E2">
      <w:pPr>
        <w:pStyle w:val="TOC1"/>
        <w:rPr>
          <w:rFonts w:asciiTheme="minorHAnsi" w:eastAsiaTheme="minorEastAsia" w:hAnsiTheme="minorHAnsi" w:cstheme="minorBidi"/>
          <w:noProof/>
          <w:sz w:val="22"/>
          <w:szCs w:val="22"/>
        </w:rPr>
      </w:pPr>
      <w:hyperlink w:anchor="_Toc437459430" w:history="1">
        <w:r w:rsidR="00C15C73" w:rsidRPr="004E7386">
          <w:rPr>
            <w:rStyle w:val="Hyperlink"/>
            <w:noProof/>
          </w:rPr>
          <w:t>Bibliography</w:t>
        </w:r>
        <w:r w:rsidR="00C15C73">
          <w:rPr>
            <w:noProof/>
            <w:webHidden/>
          </w:rPr>
          <w:tab/>
        </w:r>
        <w:r w:rsidR="00C15C73">
          <w:rPr>
            <w:noProof/>
            <w:webHidden/>
          </w:rPr>
          <w:fldChar w:fldCharType="begin"/>
        </w:r>
        <w:r w:rsidR="00C15C73">
          <w:rPr>
            <w:noProof/>
            <w:webHidden/>
          </w:rPr>
          <w:instrText xml:space="preserve"> PAGEREF _Toc437459430 \h </w:instrText>
        </w:r>
        <w:r w:rsidR="00C15C73">
          <w:rPr>
            <w:noProof/>
            <w:webHidden/>
          </w:rPr>
        </w:r>
        <w:r w:rsidR="00C15C73">
          <w:rPr>
            <w:noProof/>
            <w:webHidden/>
          </w:rPr>
          <w:fldChar w:fldCharType="separate"/>
        </w:r>
        <w:r w:rsidR="004B1482">
          <w:rPr>
            <w:noProof/>
            <w:webHidden/>
          </w:rPr>
          <w:t>24</w:t>
        </w:r>
        <w:r w:rsidR="00C15C73">
          <w:rPr>
            <w:noProof/>
            <w:webHidden/>
          </w:rPr>
          <w:fldChar w:fldCharType="end"/>
        </w:r>
      </w:hyperlink>
    </w:p>
    <w:p w14:paraId="1C56A236" w14:textId="77777777" w:rsidR="00AA3176" w:rsidRDefault="00432DD0" w:rsidP="008E36E4">
      <w:pPr>
        <w:pStyle w:val="BodyText"/>
        <w:sectPr w:rsidR="00AA3176" w:rsidSect="005F6E99">
          <w:footerReference w:type="default" r:id="rId9"/>
          <w:pgSz w:w="12240" w:h="15840" w:code="1"/>
          <w:pgMar w:top="1440" w:right="1440" w:bottom="1440" w:left="1440" w:header="720" w:footer="288" w:gutter="0"/>
          <w:pgNumType w:fmt="lowerRoman"/>
          <w:cols w:space="720"/>
          <w:docGrid w:linePitch="360"/>
        </w:sectPr>
      </w:pPr>
      <w:r>
        <w:fldChar w:fldCharType="end"/>
      </w:r>
    </w:p>
    <w:p w14:paraId="4299C370" w14:textId="77777777" w:rsidR="008E36E4" w:rsidRDefault="00A14AAB" w:rsidP="002A2120">
      <w:pPr>
        <w:pStyle w:val="Heading1"/>
        <w:ind w:left="0"/>
      </w:pPr>
      <w:bookmarkStart w:id="0" w:name="_Toc437459402"/>
      <w:bookmarkStart w:id="1" w:name="Chapter1"/>
      <w:r>
        <w:lastRenderedPageBreak/>
        <w:t>Introduction</w:t>
      </w:r>
      <w:bookmarkEnd w:id="0"/>
    </w:p>
    <w:p w14:paraId="1FEB8704" w14:textId="77777777" w:rsidR="00FE33E3" w:rsidRDefault="007E1AC3" w:rsidP="0054361F">
      <w:pPr>
        <w:pStyle w:val="Heading2"/>
        <w:jc w:val="left"/>
      </w:pPr>
      <w:bookmarkStart w:id="2" w:name="_Toc437459403"/>
      <w:r>
        <w:t>1.1 Problem Description</w:t>
      </w:r>
      <w:bookmarkEnd w:id="2"/>
    </w:p>
    <w:p w14:paraId="29A76A70" w14:textId="729360D7" w:rsidR="007E1AC3" w:rsidRDefault="00E253DD" w:rsidP="002C29C5">
      <w:pPr>
        <w:pStyle w:val="BodyText"/>
        <w:jc w:val="both"/>
      </w:pPr>
      <w:r>
        <w:t>Each</w:t>
      </w:r>
      <w:r w:rsidR="00A24F63">
        <w:t xml:space="preserve"> prison </w:t>
      </w:r>
      <w:r>
        <w:t>must store excessive amount</w:t>
      </w:r>
      <w:r w:rsidR="00A24F63">
        <w:t xml:space="preserve"> of information</w:t>
      </w:r>
      <w:r w:rsidR="00D1358C">
        <w:t xml:space="preserve"> regarding</w:t>
      </w:r>
      <w:r w:rsidR="00A24F63">
        <w:t xml:space="preserve"> prisoner</w:t>
      </w:r>
      <w:r w:rsidR="00D1358C">
        <w:t>s</w:t>
      </w:r>
      <w:r w:rsidR="00A24F63">
        <w:t xml:space="preserve">, jailor details, </w:t>
      </w:r>
      <w:r w:rsidR="00907086">
        <w:t xml:space="preserve">and </w:t>
      </w:r>
      <w:r w:rsidR="00A24F63">
        <w:t xml:space="preserve">jail details. </w:t>
      </w:r>
      <w:r w:rsidR="00BA677E">
        <w:t>This information</w:t>
      </w:r>
      <w:r w:rsidR="00A24F63">
        <w:t xml:space="preserve"> has </w:t>
      </w:r>
      <w:r w:rsidR="00BA677E">
        <w:t xml:space="preserve">previously </w:t>
      </w:r>
      <w:r w:rsidR="00A24F63">
        <w:t xml:space="preserve">been </w:t>
      </w:r>
      <w:r w:rsidR="00BA677E">
        <w:t xml:space="preserve">stored in </w:t>
      </w:r>
      <w:r w:rsidR="00A24F63">
        <w:t>manual</w:t>
      </w:r>
      <w:r w:rsidR="00907086">
        <w:t>s</w:t>
      </w:r>
      <w:r w:rsidR="00BA677E">
        <w:t>,</w:t>
      </w:r>
      <w:r w:rsidR="00A24F63">
        <w:t xml:space="preserve"> </w:t>
      </w:r>
      <w:r w:rsidR="00BA677E">
        <w:t>but this method could</w:t>
      </w:r>
      <w:r w:rsidR="00A24F63">
        <w:t xml:space="preserve"> be replaced with a computerized system </w:t>
      </w:r>
      <w:r w:rsidR="00BA677E">
        <w:t>that</w:t>
      </w:r>
      <w:r w:rsidR="00A24F63">
        <w:t xml:space="preserve"> </w:t>
      </w:r>
      <w:r w:rsidR="00BA677E">
        <w:t>would increase</w:t>
      </w:r>
      <w:r w:rsidR="00A24F63">
        <w:t xml:space="preserve"> data storage and </w:t>
      </w:r>
      <w:r w:rsidR="00BA677E">
        <w:t xml:space="preserve">simplify data </w:t>
      </w:r>
      <w:r w:rsidR="00A24F63">
        <w:t xml:space="preserve">retrieval. </w:t>
      </w:r>
      <w:r w:rsidR="00DB0A5F">
        <w:t>The proposed system can overcome the cumbersome, time-consuming ma</w:t>
      </w:r>
      <w:r w:rsidR="00A24F63">
        <w:t>int</w:t>
      </w:r>
      <w:r w:rsidR="00DB0A5F">
        <w:t>enance of</w:t>
      </w:r>
      <w:r w:rsidR="00A24F63">
        <w:t xml:space="preserve"> a manual</w:t>
      </w:r>
      <w:r w:rsidR="00DB0A5F">
        <w:t>-</w:t>
      </w:r>
      <w:r w:rsidR="00A24F63">
        <w:t>entry system</w:t>
      </w:r>
      <w:r w:rsidR="0057471E">
        <w:t>.</w:t>
      </w:r>
    </w:p>
    <w:p w14:paraId="16AB1731" w14:textId="77777777" w:rsidR="007E1AC3" w:rsidRDefault="007E1AC3" w:rsidP="0054361F">
      <w:pPr>
        <w:pStyle w:val="Heading2"/>
        <w:jc w:val="left"/>
      </w:pPr>
      <w:bookmarkStart w:id="3" w:name="_Toc437459404"/>
      <w:r>
        <w:t>1.2 Project Description</w:t>
      </w:r>
      <w:bookmarkEnd w:id="3"/>
    </w:p>
    <w:p w14:paraId="69ECADEF" w14:textId="07212758" w:rsidR="0054361F" w:rsidRPr="007E1D54" w:rsidRDefault="0054361F" w:rsidP="00F56B1C">
      <w:pPr>
        <w:pStyle w:val="BodyText"/>
        <w:jc w:val="both"/>
      </w:pPr>
      <w:r w:rsidRPr="007E1D54">
        <w:t xml:space="preserve">The proposed </w:t>
      </w:r>
      <w:r w:rsidR="00F56B1C">
        <w:t>Prison Information S</w:t>
      </w:r>
      <w:r w:rsidRPr="007E1D54">
        <w:t>ystem</w:t>
      </w:r>
      <w:r w:rsidR="001D1B1E">
        <w:t xml:space="preserve"> (PIS)</w:t>
      </w:r>
      <w:r w:rsidRPr="007E1D54">
        <w:t xml:space="preserve"> </w:t>
      </w:r>
      <w:r w:rsidR="00F56B1C">
        <w:t>was</w:t>
      </w:r>
      <w:r w:rsidRPr="007E1D54">
        <w:t xml:space="preserve"> designed to provide a solution for drawbacks of </w:t>
      </w:r>
      <w:r w:rsidR="00F56B1C">
        <w:t xml:space="preserve">the </w:t>
      </w:r>
      <w:r w:rsidRPr="007E1D54">
        <w:t>present system.</w:t>
      </w:r>
      <w:r w:rsidR="008B7A78">
        <w:t xml:space="preserve"> This system can be operated at </w:t>
      </w:r>
      <w:r w:rsidR="00F56B1C">
        <w:t>two</w:t>
      </w:r>
      <w:r w:rsidR="008B7A78">
        <w:t xml:space="preserve"> levels:</w:t>
      </w:r>
      <w:r w:rsidR="00F56B1C">
        <w:t xml:space="preserve"> the </w:t>
      </w:r>
      <w:r w:rsidRPr="007E1D54">
        <w:t>Admin</w:t>
      </w:r>
      <w:r w:rsidR="00F56B1C">
        <w:t xml:space="preserve"> level and the </w:t>
      </w:r>
      <w:r w:rsidRPr="007E1D54">
        <w:t>Jail</w:t>
      </w:r>
      <w:r w:rsidR="00F56B1C">
        <w:t>o</w:t>
      </w:r>
      <w:r w:rsidRPr="007E1D54">
        <w:t>r</w:t>
      </w:r>
      <w:r w:rsidR="00F56B1C">
        <w:t xml:space="preserve"> level.</w:t>
      </w:r>
      <w:r w:rsidR="00F56B1C">
        <w:rPr>
          <w:b/>
        </w:rPr>
        <w:t xml:space="preserve"> </w:t>
      </w:r>
      <w:r w:rsidR="00F56B1C">
        <w:t>The</w:t>
      </w:r>
      <w:r w:rsidRPr="007E1D54">
        <w:t xml:space="preserve"> </w:t>
      </w:r>
      <w:r w:rsidR="00F56B1C">
        <w:t>A</w:t>
      </w:r>
      <w:r w:rsidRPr="007E1D54">
        <w:t>dmin module maintain</w:t>
      </w:r>
      <w:r w:rsidR="00F56B1C">
        <w:t>s</w:t>
      </w:r>
      <w:r w:rsidRPr="007E1D54">
        <w:t xml:space="preserve"> all </w:t>
      </w:r>
      <w:r w:rsidR="00F56B1C">
        <w:t>details</w:t>
      </w:r>
      <w:r w:rsidRPr="007E1D54">
        <w:t xml:space="preserve"> </w:t>
      </w:r>
      <w:r w:rsidR="00F56B1C">
        <w:t>regarding</w:t>
      </w:r>
      <w:r w:rsidRPr="007E1D54">
        <w:t xml:space="preserve"> the jail</w:t>
      </w:r>
      <w:r w:rsidR="00F56B1C">
        <w:t>o</w:t>
      </w:r>
      <w:r w:rsidRPr="007E1D54">
        <w:t>rs, prisoners, and visitors</w:t>
      </w:r>
      <w:r w:rsidR="00F56B1C">
        <w:t>, and the Jailor</w:t>
      </w:r>
      <w:r w:rsidRPr="007E1D54">
        <w:t xml:space="preserve"> module maintain</w:t>
      </w:r>
      <w:r w:rsidR="00F56B1C">
        <w:t>s</w:t>
      </w:r>
      <w:r w:rsidRPr="007E1D54">
        <w:t xml:space="preserve"> </w:t>
      </w:r>
      <w:r w:rsidR="00F56B1C">
        <w:t xml:space="preserve">all </w:t>
      </w:r>
      <w:r w:rsidRPr="007E1D54">
        <w:t xml:space="preserve">the information </w:t>
      </w:r>
      <w:r w:rsidR="00F56B1C">
        <w:t>pertaining to</w:t>
      </w:r>
      <w:r w:rsidRPr="007E1D54">
        <w:t xml:space="preserve"> the jail</w:t>
      </w:r>
      <w:r w:rsidR="00F56B1C">
        <w:t>o</w:t>
      </w:r>
      <w:r w:rsidRPr="007E1D54">
        <w:t xml:space="preserve">rs and their </w:t>
      </w:r>
      <w:r w:rsidR="00D1358C">
        <w:t>interactions</w:t>
      </w:r>
      <w:r w:rsidRPr="007E1D54">
        <w:t xml:space="preserve"> related to prisoners</w:t>
      </w:r>
      <w:r w:rsidR="00F56B1C">
        <w:t>, as well as</w:t>
      </w:r>
      <w:r w:rsidRPr="007E1D54">
        <w:t xml:space="preserve"> </w:t>
      </w:r>
      <w:r w:rsidR="00D1358C">
        <w:t>jailor’s</w:t>
      </w:r>
      <w:r w:rsidRPr="007E1D54">
        <w:t xml:space="preserve"> personal details</w:t>
      </w:r>
      <w:r>
        <w:t xml:space="preserve"> </w:t>
      </w:r>
      <w:r w:rsidR="00F56B1C">
        <w:t>and</w:t>
      </w:r>
      <w:r w:rsidRPr="007E1D54">
        <w:t xml:space="preserve"> visitor information and visiting times.</w:t>
      </w:r>
      <w:r>
        <w:t xml:space="preserve"> </w:t>
      </w:r>
      <w:r w:rsidR="00F56B1C">
        <w:t xml:space="preserve">The </w:t>
      </w:r>
      <w:r>
        <w:t>Jail</w:t>
      </w:r>
      <w:r w:rsidR="00F56B1C">
        <w:t>o</w:t>
      </w:r>
      <w:r>
        <w:t xml:space="preserve">r </w:t>
      </w:r>
      <w:r w:rsidR="00F56B1C">
        <w:t>module also</w:t>
      </w:r>
      <w:r>
        <w:t xml:space="preserve"> </w:t>
      </w:r>
      <w:r w:rsidR="00F56B1C">
        <w:t>contains</w:t>
      </w:r>
      <w:r w:rsidRPr="00D33D81">
        <w:t xml:space="preserve"> information about the prisoners, their claims</w:t>
      </w:r>
      <w:r w:rsidR="00F56B1C">
        <w:t>,</w:t>
      </w:r>
      <w:r w:rsidRPr="00D33D81">
        <w:t xml:space="preserve"> and their punishment details.</w:t>
      </w:r>
      <w:r w:rsidR="00F56B1C">
        <w:t xml:space="preserve"> </w:t>
      </w:r>
      <w:r>
        <w:t>Th</w:t>
      </w:r>
      <w:r w:rsidR="00F56B1C">
        <w:t>e proposed</w:t>
      </w:r>
      <w:r>
        <w:t xml:space="preserve"> system overcomes disadvantages</w:t>
      </w:r>
      <w:r w:rsidR="00F56B1C">
        <w:t>,</w:t>
      </w:r>
      <w:r>
        <w:t xml:space="preserve"> </w:t>
      </w:r>
      <w:r w:rsidR="00F56B1C">
        <w:t>such as</w:t>
      </w:r>
      <w:r>
        <w:t xml:space="preserve"> time consumption</w:t>
      </w:r>
      <w:r w:rsidR="00F56B1C">
        <w:t xml:space="preserve"> and</w:t>
      </w:r>
      <w:r>
        <w:t xml:space="preserve"> dependency.</w:t>
      </w:r>
      <w:r w:rsidR="008B7A78">
        <w:t xml:space="preserve"> Us</w:t>
      </w:r>
      <w:r w:rsidR="00F56B1C">
        <w:t>e</w:t>
      </w:r>
      <w:r w:rsidR="008B7A78">
        <w:t xml:space="preserve"> of advanced java concepts </w:t>
      </w:r>
      <w:r w:rsidR="00F56B1C">
        <w:t>such as</w:t>
      </w:r>
      <w:r w:rsidR="008B7A78">
        <w:t xml:space="preserve"> </w:t>
      </w:r>
      <w:r w:rsidR="006302BC">
        <w:t>s</w:t>
      </w:r>
      <w:r w:rsidR="008B7A78">
        <w:t>ervlets</w:t>
      </w:r>
      <w:r w:rsidR="00F56B1C">
        <w:t xml:space="preserve"> and</w:t>
      </w:r>
      <w:r w:rsidR="008B7A78">
        <w:t xml:space="preserve"> </w:t>
      </w:r>
      <w:r w:rsidR="006302BC">
        <w:t>JSP</w:t>
      </w:r>
      <w:r w:rsidR="008B7A78">
        <w:t xml:space="preserve"> </w:t>
      </w:r>
      <w:r w:rsidR="00F56B1C">
        <w:t>also</w:t>
      </w:r>
      <w:r w:rsidR="008B7A78">
        <w:t xml:space="preserve"> increase </w:t>
      </w:r>
      <w:r w:rsidR="00F56B1C">
        <w:t>project</w:t>
      </w:r>
      <w:r w:rsidR="008B7A78">
        <w:t xml:space="preserve"> flexibility.</w:t>
      </w:r>
    </w:p>
    <w:p w14:paraId="37D9992B" w14:textId="555E2B7D" w:rsidR="00C666F1" w:rsidRDefault="0064462F" w:rsidP="008B7A78">
      <w:pPr>
        <w:pStyle w:val="Heading2"/>
        <w:jc w:val="left"/>
      </w:pPr>
      <w:bookmarkStart w:id="4" w:name="_Toc437459405"/>
      <w:r>
        <w:t xml:space="preserve">1.3 </w:t>
      </w:r>
      <w:r w:rsidR="00B41A00">
        <w:t xml:space="preserve">Methodology </w:t>
      </w:r>
      <w:r w:rsidR="005F2A39">
        <w:t xml:space="preserve">to </w:t>
      </w:r>
      <w:r w:rsidR="00E253DD">
        <w:t>B</w:t>
      </w:r>
      <w:r w:rsidR="005F2A39">
        <w:t xml:space="preserve">uild </w:t>
      </w:r>
      <w:r w:rsidR="001D1B1E">
        <w:t>the Prison Information System</w:t>
      </w:r>
      <w:bookmarkEnd w:id="4"/>
    </w:p>
    <w:p w14:paraId="31D5DD50" w14:textId="3FD62C07" w:rsidR="00D6674D" w:rsidRPr="00D43E57" w:rsidRDefault="00115150" w:rsidP="002C29C5">
      <w:pPr>
        <w:pStyle w:val="BodyText2"/>
        <w:spacing w:after="0"/>
        <w:ind w:firstLine="720"/>
        <w:jc w:val="both"/>
      </w:pPr>
      <w:r w:rsidRPr="00D43E57">
        <w:t xml:space="preserve">The general methodology </w:t>
      </w:r>
      <w:r w:rsidR="002028E1">
        <w:t>to</w:t>
      </w:r>
      <w:r w:rsidRPr="00D43E57">
        <w:t xml:space="preserve"> develop </w:t>
      </w:r>
      <w:r w:rsidR="002028E1">
        <w:t>PIS</w:t>
      </w:r>
      <w:r w:rsidRPr="00D43E57">
        <w:t xml:space="preserve"> in</w:t>
      </w:r>
      <w:r w:rsidR="002028E1">
        <w:t>cluded</w:t>
      </w:r>
      <w:r w:rsidRPr="00D43E57">
        <w:t xml:space="preserve"> phases</w:t>
      </w:r>
      <w:r w:rsidR="002028E1">
        <w:t xml:space="preserve"> that</w:t>
      </w:r>
      <w:r w:rsidRPr="00D43E57">
        <w:t xml:space="preserve"> describe</w:t>
      </w:r>
      <w:r w:rsidR="006302BC">
        <w:t>s</w:t>
      </w:r>
      <w:r w:rsidRPr="00D43E57">
        <w:t xml:space="preserve"> the system’s life cycle model for </w:t>
      </w:r>
      <w:r w:rsidR="002028E1">
        <w:t xml:space="preserve">software </w:t>
      </w:r>
      <w:r w:rsidRPr="00D43E57">
        <w:t>develop</w:t>
      </w:r>
      <w:r w:rsidR="002028E1">
        <w:t xml:space="preserve">ment in order </w:t>
      </w:r>
      <w:r w:rsidR="005F2A39">
        <w:t xml:space="preserve">to build a software divided into fragments </w:t>
      </w:r>
      <w:r w:rsidR="002028E1">
        <w:t xml:space="preserve">for </w:t>
      </w:r>
      <w:r w:rsidR="006302BC">
        <w:t>simple</w:t>
      </w:r>
      <w:r w:rsidR="005F2A39">
        <w:t xml:space="preserve"> tracking</w:t>
      </w:r>
      <w:r w:rsidR="002028E1">
        <w:t xml:space="preserve"> and </w:t>
      </w:r>
      <w:r w:rsidR="005F2A39">
        <w:t>debugging.</w:t>
      </w:r>
      <w:r w:rsidRPr="00D43E57">
        <w:t xml:space="preserve"> </w:t>
      </w:r>
      <w:r w:rsidR="002028E1">
        <w:t>P</w:t>
      </w:r>
      <w:r w:rsidR="005F2A39">
        <w:t xml:space="preserve">hases </w:t>
      </w:r>
      <w:r w:rsidR="002028E1">
        <w:t xml:space="preserve">of </w:t>
      </w:r>
      <w:r w:rsidR="005F2A39">
        <w:t xml:space="preserve">PIS before completion are </w:t>
      </w:r>
      <w:r w:rsidR="002028E1">
        <w:t>described in the following paragraphs</w:t>
      </w:r>
      <w:r w:rsidR="005F2A39">
        <w:t>.</w:t>
      </w:r>
    </w:p>
    <w:p w14:paraId="749825F8" w14:textId="6E99D381" w:rsidR="00115150" w:rsidRDefault="00115150" w:rsidP="002C29C5">
      <w:pPr>
        <w:spacing w:line="480" w:lineRule="auto"/>
        <w:jc w:val="both"/>
        <w:rPr>
          <w:b/>
          <w:bCs/>
        </w:rPr>
      </w:pPr>
      <w:r w:rsidRPr="00D43E57">
        <w:rPr>
          <w:b/>
          <w:bCs/>
        </w:rPr>
        <w:t>Requirement Analysis Phase</w:t>
      </w:r>
    </w:p>
    <w:p w14:paraId="0BF5881E" w14:textId="3A96938F" w:rsidR="00115150" w:rsidRPr="00D43E57" w:rsidRDefault="00361A67" w:rsidP="002C29C5">
      <w:pPr>
        <w:spacing w:line="480" w:lineRule="auto"/>
        <w:ind w:firstLine="720"/>
        <w:jc w:val="both"/>
        <w:rPr>
          <w:b/>
          <w:bCs/>
        </w:rPr>
      </w:pPr>
      <w:r>
        <w:lastRenderedPageBreak/>
        <w:t xml:space="preserve">The </w:t>
      </w:r>
      <w:r w:rsidR="002028E1">
        <w:t>i</w:t>
      </w:r>
      <w:r>
        <w:t xml:space="preserve">nitial </w:t>
      </w:r>
      <w:r w:rsidR="002028E1">
        <w:t xml:space="preserve">requirement analysis </w:t>
      </w:r>
      <w:r>
        <w:t xml:space="preserve">phase </w:t>
      </w:r>
      <w:r w:rsidR="002028E1">
        <w:t>allowed</w:t>
      </w:r>
      <w:r>
        <w:t xml:space="preserve"> collect</w:t>
      </w:r>
      <w:r w:rsidR="002028E1">
        <w:t>ion of</w:t>
      </w:r>
      <w:r>
        <w:t xml:space="preserve"> all</w:t>
      </w:r>
      <w:r w:rsidR="005F2A39">
        <w:t xml:space="preserve"> parameters involved in maintaining a prison and people </w:t>
      </w:r>
      <w:r w:rsidR="002028E1">
        <w:t>associate with the prison (</w:t>
      </w:r>
      <w:r w:rsidR="005F2A39">
        <w:t>i.e.</w:t>
      </w:r>
      <w:r w:rsidR="002028E1">
        <w:t>,</w:t>
      </w:r>
      <w:r w:rsidR="005F2A39">
        <w:t xml:space="preserve"> prisoners, jailor</w:t>
      </w:r>
      <w:r w:rsidR="002028E1">
        <w:t>s,</w:t>
      </w:r>
      <w:r w:rsidR="005F2A39">
        <w:t xml:space="preserve"> and administrators</w:t>
      </w:r>
      <w:r w:rsidR="002028E1">
        <w:t>)</w:t>
      </w:r>
      <w:r w:rsidR="005F2A39">
        <w:t>. This phase clear</w:t>
      </w:r>
      <w:r w:rsidR="00C94620">
        <w:t>ly</w:t>
      </w:r>
      <w:r w:rsidR="005F2A39">
        <w:t xml:space="preserve"> </w:t>
      </w:r>
      <w:r w:rsidR="00C94620">
        <w:t>indicated</w:t>
      </w:r>
      <w:r w:rsidR="005F2A39">
        <w:t xml:space="preserve"> </w:t>
      </w:r>
      <w:r w:rsidR="00C94620">
        <w:t>expectations of</w:t>
      </w:r>
      <w:r w:rsidR="005F2A39">
        <w:t xml:space="preserve"> a </w:t>
      </w:r>
      <w:r w:rsidR="00C94620">
        <w:t xml:space="preserve">PIS </w:t>
      </w:r>
      <w:r w:rsidR="005F2A39">
        <w:t>user.</w:t>
      </w:r>
    </w:p>
    <w:p w14:paraId="6573A576" w14:textId="64007787" w:rsidR="00115150" w:rsidRPr="00D43E57" w:rsidRDefault="00115150" w:rsidP="002C29C5">
      <w:pPr>
        <w:spacing w:line="480" w:lineRule="auto"/>
        <w:jc w:val="both"/>
        <w:rPr>
          <w:b/>
          <w:bCs/>
        </w:rPr>
      </w:pPr>
      <w:r w:rsidRPr="00D43E57">
        <w:rPr>
          <w:b/>
          <w:bCs/>
        </w:rPr>
        <w:t>Design Phase</w:t>
      </w:r>
    </w:p>
    <w:p w14:paraId="209F9369" w14:textId="26058F86" w:rsidR="00115150" w:rsidRDefault="00115150" w:rsidP="002C29C5">
      <w:pPr>
        <w:spacing w:line="480" w:lineRule="auto"/>
        <w:jc w:val="both"/>
        <w:rPr>
          <w:b/>
          <w:bCs/>
        </w:rPr>
      </w:pPr>
      <w:r w:rsidRPr="00D43E57">
        <w:tab/>
      </w:r>
      <w:r w:rsidR="00361A67">
        <w:t xml:space="preserve">Based on collected requirements, a prototype of PIS </w:t>
      </w:r>
      <w:r w:rsidR="00C94620">
        <w:t xml:space="preserve">was built to </w:t>
      </w:r>
      <w:r w:rsidR="00361A67">
        <w:t>cover all requirements of the end user</w:t>
      </w:r>
      <w:r w:rsidR="00C94620">
        <w:t>,</w:t>
      </w:r>
      <w:r w:rsidR="00361A67">
        <w:t xml:space="preserve"> form</w:t>
      </w:r>
      <w:r w:rsidR="00C94620">
        <w:t>ing</w:t>
      </w:r>
      <w:r w:rsidR="00361A67">
        <w:t xml:space="preserve"> the backbone of </w:t>
      </w:r>
      <w:r w:rsidR="00C94620">
        <w:t>the desired</w:t>
      </w:r>
      <w:r w:rsidR="00361A67">
        <w:t xml:space="preserve"> interface </w:t>
      </w:r>
      <w:r w:rsidR="00C94620">
        <w:t xml:space="preserve">for that </w:t>
      </w:r>
      <w:r w:rsidR="00361A67">
        <w:t>user.</w:t>
      </w:r>
      <w:r w:rsidR="00D6674D">
        <w:t xml:space="preserve"> This phase built</w:t>
      </w:r>
      <w:r w:rsidR="00361A67">
        <w:t xml:space="preserve"> connections between </w:t>
      </w:r>
      <w:r w:rsidR="00D6674D">
        <w:t xml:space="preserve">modules </w:t>
      </w:r>
      <w:r w:rsidR="00C94620">
        <w:t>such as</w:t>
      </w:r>
      <w:r w:rsidR="00D6674D">
        <w:t xml:space="preserve"> Jailor, Admin</w:t>
      </w:r>
      <w:r w:rsidR="00C94620">
        <w:t>,</w:t>
      </w:r>
      <w:r w:rsidR="00D6674D">
        <w:t xml:space="preserve"> and Prisoners and </w:t>
      </w:r>
      <w:r w:rsidR="00204C19">
        <w:t xml:space="preserve">identified </w:t>
      </w:r>
      <w:r w:rsidR="00D6674D">
        <w:t>how they interact together.</w:t>
      </w:r>
      <w:r w:rsidR="00361A67">
        <w:t xml:space="preserve"> </w:t>
      </w:r>
    </w:p>
    <w:p w14:paraId="24E6DA12" w14:textId="7BDAA556" w:rsidR="00115150" w:rsidRPr="00D43E57" w:rsidRDefault="00115150" w:rsidP="002C29C5">
      <w:pPr>
        <w:spacing w:line="480" w:lineRule="auto"/>
        <w:jc w:val="both"/>
        <w:rPr>
          <w:b/>
          <w:bCs/>
        </w:rPr>
      </w:pPr>
      <w:r w:rsidRPr="00D43E57">
        <w:rPr>
          <w:b/>
          <w:bCs/>
        </w:rPr>
        <w:t>Development Phase</w:t>
      </w:r>
    </w:p>
    <w:p w14:paraId="47489D7C" w14:textId="5EFFE09D" w:rsidR="00A73038" w:rsidRDefault="00115150" w:rsidP="002C29C5">
      <w:pPr>
        <w:spacing w:line="480" w:lineRule="auto"/>
        <w:jc w:val="both"/>
        <w:rPr>
          <w:b/>
          <w:bCs/>
        </w:rPr>
      </w:pPr>
      <w:r w:rsidRPr="00D43E57">
        <w:tab/>
        <w:t>The development phase include</w:t>
      </w:r>
      <w:r w:rsidR="00C94620">
        <w:t>d</w:t>
      </w:r>
      <w:r w:rsidRPr="00D43E57">
        <w:t xml:space="preserve"> choosing suitable software to </w:t>
      </w:r>
      <w:r w:rsidR="00D6674D">
        <w:t>fulfil</w:t>
      </w:r>
      <w:r w:rsidR="00C94620">
        <w:t>l</w:t>
      </w:r>
      <w:r w:rsidR="00D6674D">
        <w:t xml:space="preserve"> requirements </w:t>
      </w:r>
      <w:r w:rsidR="00C94620">
        <w:t>from</w:t>
      </w:r>
      <w:r w:rsidR="00D6674D">
        <w:t xml:space="preserve"> the design phase</w:t>
      </w:r>
      <w:r w:rsidRPr="00D43E57">
        <w:t xml:space="preserve">. </w:t>
      </w:r>
      <w:r w:rsidR="00D6674D">
        <w:t xml:space="preserve">Java </w:t>
      </w:r>
      <w:r w:rsidR="00C94620">
        <w:t xml:space="preserve">was chosen </w:t>
      </w:r>
      <w:r w:rsidR="00D6674D">
        <w:t xml:space="preserve">as the core technology, </w:t>
      </w:r>
      <w:r w:rsidR="00C94620">
        <w:t xml:space="preserve">and </w:t>
      </w:r>
      <w:r w:rsidR="00D6674D">
        <w:t>JSP and servlets model</w:t>
      </w:r>
      <w:r w:rsidR="00C94620">
        <w:t>ed</w:t>
      </w:r>
      <w:r w:rsidR="00D6674D">
        <w:t xml:space="preserve"> the interfaces. JavaScript and AJAX </w:t>
      </w:r>
      <w:r w:rsidR="00C94620">
        <w:t xml:space="preserve">were also used </w:t>
      </w:r>
      <w:r w:rsidR="00D6674D">
        <w:t xml:space="preserve">to add </w:t>
      </w:r>
      <w:r w:rsidR="00204C19">
        <w:t xml:space="preserve">additional </w:t>
      </w:r>
      <w:r w:rsidR="00D6674D">
        <w:t>features</w:t>
      </w:r>
      <w:r w:rsidR="00204C19">
        <w:t xml:space="preserve"> like autocomplete</w:t>
      </w:r>
      <w:r w:rsidR="00D6674D">
        <w:t xml:space="preserve"> to the system. Based on the scale of data use</w:t>
      </w:r>
      <w:r w:rsidR="00C94620">
        <w:t>d</w:t>
      </w:r>
      <w:r w:rsidR="00D6674D">
        <w:t xml:space="preserve"> to test the system, MySQL </w:t>
      </w:r>
      <w:r w:rsidR="00C94620">
        <w:t xml:space="preserve">was used </w:t>
      </w:r>
      <w:r w:rsidR="00D6674D">
        <w:t>as</w:t>
      </w:r>
      <w:r w:rsidR="00C94620">
        <w:t xml:space="preserve"> the</w:t>
      </w:r>
      <w:r w:rsidR="00D6674D">
        <w:t xml:space="preserve"> back</w:t>
      </w:r>
      <w:r w:rsidR="00C94620">
        <w:t>-</w:t>
      </w:r>
      <w:r w:rsidR="00D6674D">
        <w:t>end database to store data.</w:t>
      </w:r>
    </w:p>
    <w:p w14:paraId="47CE79AF" w14:textId="7D802C6C" w:rsidR="00115150" w:rsidRPr="00D43E57" w:rsidRDefault="00115150" w:rsidP="002C29C5">
      <w:pPr>
        <w:spacing w:line="480" w:lineRule="auto"/>
        <w:jc w:val="both"/>
        <w:rPr>
          <w:b/>
          <w:bCs/>
        </w:rPr>
      </w:pPr>
      <w:r w:rsidRPr="00D43E57">
        <w:rPr>
          <w:b/>
          <w:bCs/>
        </w:rPr>
        <w:t>Coding Phase</w:t>
      </w:r>
    </w:p>
    <w:p w14:paraId="571F0E08" w14:textId="533F371C" w:rsidR="00115150" w:rsidRPr="00D43E57" w:rsidRDefault="00A63120" w:rsidP="002C29C5">
      <w:pPr>
        <w:spacing w:line="480" w:lineRule="auto"/>
        <w:ind w:firstLine="720"/>
        <w:jc w:val="both"/>
        <w:rPr>
          <w:b/>
          <w:bCs/>
        </w:rPr>
      </w:pPr>
      <w:r>
        <w:t xml:space="preserve">In </w:t>
      </w:r>
      <w:r w:rsidR="00C94620">
        <w:t>the coding</w:t>
      </w:r>
      <w:r>
        <w:t xml:space="preserve"> phase, </w:t>
      </w:r>
      <w:r w:rsidR="00C94620">
        <w:t>software and selected technology</w:t>
      </w:r>
      <w:r w:rsidR="00204C19">
        <w:t xml:space="preserve"> specified later in the document</w:t>
      </w:r>
      <w:r w:rsidR="00C94620" w:rsidDel="00C94620">
        <w:t xml:space="preserve"> </w:t>
      </w:r>
      <w:r w:rsidR="00E94C8A">
        <w:t>were</w:t>
      </w:r>
      <w:r w:rsidR="00C94620">
        <w:t xml:space="preserve"> used to build </w:t>
      </w:r>
      <w:r>
        <w:t xml:space="preserve">the actual interface based on output from </w:t>
      </w:r>
      <w:r w:rsidR="00C94620">
        <w:t xml:space="preserve">the </w:t>
      </w:r>
      <w:r>
        <w:t xml:space="preserve">design phase. JSP pages </w:t>
      </w:r>
      <w:r w:rsidR="00C94620">
        <w:t xml:space="preserve">were primarily used </w:t>
      </w:r>
      <w:r>
        <w:t>to complete the initial interface</w:t>
      </w:r>
      <w:r w:rsidR="00C94620">
        <w:t>,</w:t>
      </w:r>
      <w:r>
        <w:t xml:space="preserve"> connecting all </w:t>
      </w:r>
      <w:r w:rsidR="00C94620">
        <w:t xml:space="preserve">PIS </w:t>
      </w:r>
      <w:r>
        <w:t xml:space="preserve">modules. </w:t>
      </w:r>
      <w:r w:rsidR="00C94620">
        <w:t>F</w:t>
      </w:r>
      <w:r>
        <w:t xml:space="preserve">or features </w:t>
      </w:r>
      <w:r w:rsidR="00C94620">
        <w:t>such as</w:t>
      </w:r>
      <w:r>
        <w:t xml:space="preserve"> searching </w:t>
      </w:r>
      <w:r w:rsidR="00C94620">
        <w:t xml:space="preserve">for </w:t>
      </w:r>
      <w:r>
        <w:t>prisoner</w:t>
      </w:r>
      <w:r w:rsidR="00C94620">
        <w:t>s</w:t>
      </w:r>
      <w:r>
        <w:t xml:space="preserve"> based on name </w:t>
      </w:r>
      <w:r w:rsidR="00C94620">
        <w:t xml:space="preserve">or dynamically </w:t>
      </w:r>
      <w:r>
        <w:t xml:space="preserve">updating the prisoner list, JavaScript and AJAX </w:t>
      </w:r>
      <w:r w:rsidR="00E94C8A">
        <w:t xml:space="preserve">were used </w:t>
      </w:r>
      <w:r>
        <w:t>to add features for ease of use.</w:t>
      </w:r>
    </w:p>
    <w:p w14:paraId="5D6A327B" w14:textId="0CE725DD" w:rsidR="00115150" w:rsidRPr="00D43E57" w:rsidRDefault="00115150" w:rsidP="002C29C5">
      <w:pPr>
        <w:spacing w:line="480" w:lineRule="auto"/>
        <w:jc w:val="both"/>
        <w:rPr>
          <w:b/>
          <w:bCs/>
        </w:rPr>
      </w:pPr>
      <w:r w:rsidRPr="00D43E57">
        <w:rPr>
          <w:b/>
          <w:bCs/>
        </w:rPr>
        <w:t>Testing Phase</w:t>
      </w:r>
    </w:p>
    <w:p w14:paraId="4E1F6FE6" w14:textId="05E30511" w:rsidR="00115150" w:rsidRPr="00D43E57" w:rsidRDefault="00A63120" w:rsidP="002C29C5">
      <w:pPr>
        <w:pStyle w:val="BodyText2"/>
        <w:ind w:firstLine="720"/>
        <w:jc w:val="both"/>
      </w:pPr>
      <w:r>
        <w:lastRenderedPageBreak/>
        <w:t>Testing</w:t>
      </w:r>
      <w:r w:rsidR="00E94C8A">
        <w:t xml:space="preserve">, </w:t>
      </w:r>
      <w:r>
        <w:t xml:space="preserve">the last phase of </w:t>
      </w:r>
      <w:r w:rsidR="00E94C8A">
        <w:t>the</w:t>
      </w:r>
      <w:r>
        <w:t xml:space="preserve"> project</w:t>
      </w:r>
      <w:r w:rsidR="00E94C8A">
        <w:t>,</w:t>
      </w:r>
      <w:r>
        <w:t xml:space="preserve"> </w:t>
      </w:r>
      <w:r w:rsidR="00E94C8A">
        <w:t>occurred</w:t>
      </w:r>
      <w:r>
        <w:t xml:space="preserve"> after all necessary modules </w:t>
      </w:r>
      <w:r w:rsidR="00E94C8A">
        <w:t xml:space="preserve">were built </w:t>
      </w:r>
      <w:r>
        <w:t xml:space="preserve">and </w:t>
      </w:r>
      <w:r w:rsidR="00204C19">
        <w:t xml:space="preserve">all the components were </w:t>
      </w:r>
      <w:r w:rsidR="00E94C8A">
        <w:t xml:space="preserve">put </w:t>
      </w:r>
      <w:r>
        <w:t xml:space="preserve">in </w:t>
      </w:r>
      <w:r w:rsidR="00204C19">
        <w:t xml:space="preserve">one </w:t>
      </w:r>
      <w:r>
        <w:t>place</w:t>
      </w:r>
      <w:r w:rsidR="00E94C8A">
        <w:t>.</w:t>
      </w:r>
      <w:r>
        <w:t xml:space="preserve"> </w:t>
      </w:r>
      <w:r w:rsidR="00E94C8A">
        <w:t>T</w:t>
      </w:r>
      <w:r>
        <w:t xml:space="preserve">he </w:t>
      </w:r>
      <w:r w:rsidR="00E94C8A">
        <w:t>entire</w:t>
      </w:r>
      <w:r>
        <w:t xml:space="preserve"> system </w:t>
      </w:r>
      <w:r w:rsidR="00E94C8A">
        <w:t xml:space="preserve">was tested </w:t>
      </w:r>
      <w:r>
        <w:t>to ensure that all requirements</w:t>
      </w:r>
      <w:r w:rsidR="00204C19">
        <w:t xml:space="preserve"> gathered initially</w:t>
      </w:r>
      <w:r>
        <w:t xml:space="preserve"> </w:t>
      </w:r>
      <w:r w:rsidR="00E94C8A">
        <w:t>were</w:t>
      </w:r>
      <w:r>
        <w:t xml:space="preserve"> satisfied.</w:t>
      </w:r>
    </w:p>
    <w:p w14:paraId="2714B4E1" w14:textId="77777777" w:rsidR="00D300D6" w:rsidRDefault="00D300D6" w:rsidP="002C0BC6">
      <w:pPr>
        <w:pStyle w:val="Heading2"/>
        <w:jc w:val="left"/>
      </w:pPr>
      <w:bookmarkStart w:id="5" w:name="_Toc437459406"/>
      <w:r>
        <w:t>1.4 Report Structure</w:t>
      </w:r>
      <w:bookmarkEnd w:id="5"/>
    </w:p>
    <w:p w14:paraId="606BEBE9" w14:textId="489478D3" w:rsidR="00406E62" w:rsidRPr="00A83EBF" w:rsidRDefault="00444D02" w:rsidP="00E522D9">
      <w:pPr>
        <w:pStyle w:val="BodyText2"/>
        <w:ind w:firstLine="720"/>
        <w:jc w:val="both"/>
        <w:rPr>
          <w:color w:val="FF0000"/>
        </w:rPr>
      </w:pPr>
      <w:r>
        <w:t>Th</w:t>
      </w:r>
      <w:r w:rsidR="001979F2">
        <w:t>is</w:t>
      </w:r>
      <w:r>
        <w:t xml:space="preserve"> report </w:t>
      </w:r>
      <w:r w:rsidR="001979F2">
        <w:t>describes</w:t>
      </w:r>
      <w:r>
        <w:t xml:space="preserve"> each phase of development of the proposed system.</w:t>
      </w:r>
      <w:bookmarkEnd w:id="1"/>
      <w:r>
        <w:t xml:space="preserve"> </w:t>
      </w:r>
      <w:r w:rsidR="001979F2">
        <w:t>C</w:t>
      </w:r>
      <w:r w:rsidR="00A83EBF">
        <w:t>hapter</w:t>
      </w:r>
      <w:r w:rsidR="001979F2">
        <w:t xml:space="preserve"> 2</w:t>
      </w:r>
      <w:r w:rsidR="00A83EBF">
        <w:t xml:space="preserve"> describes system implement</w:t>
      </w:r>
      <w:r w:rsidR="001979F2">
        <w:t>ation</w:t>
      </w:r>
      <w:r w:rsidR="00A83EBF">
        <w:t xml:space="preserve"> </w:t>
      </w:r>
      <w:r w:rsidR="001979F2">
        <w:t>via</w:t>
      </w:r>
      <w:r w:rsidR="00A83EBF">
        <w:t xml:space="preserve"> software</w:t>
      </w:r>
      <w:r w:rsidR="001979F2">
        <w:t>,</w:t>
      </w:r>
      <w:r w:rsidR="00A83EBF">
        <w:t xml:space="preserve"> and </w:t>
      </w:r>
      <w:r w:rsidR="001979F2">
        <w:t>Chapter 3 includes application of</w:t>
      </w:r>
      <w:r w:rsidR="00A83EBF">
        <w:t xml:space="preserve"> </w:t>
      </w:r>
      <w:r w:rsidR="00204C19">
        <w:t>PIS</w:t>
      </w:r>
      <w:r w:rsidR="00A83EBF">
        <w:t xml:space="preserve">. </w:t>
      </w:r>
      <w:r w:rsidR="001979F2">
        <w:t>Chapter 4 explains</w:t>
      </w:r>
      <w:r w:rsidR="00A83EBF">
        <w:t xml:space="preserve"> how this application </w:t>
      </w:r>
      <w:r w:rsidR="001979F2">
        <w:t>was</w:t>
      </w:r>
      <w:r w:rsidR="00A83EBF">
        <w:t xml:space="preserve"> tested and evaluated</w:t>
      </w:r>
      <w:r w:rsidR="001979F2">
        <w:t>, and</w:t>
      </w:r>
      <w:r w:rsidR="00A83EBF">
        <w:t xml:space="preserve"> </w:t>
      </w:r>
      <w:r w:rsidR="001979F2">
        <w:t>Chapter 5 presents the</w:t>
      </w:r>
      <w:r w:rsidR="00A83EBF">
        <w:t xml:space="preserve"> conclusion and future scope of this application.</w:t>
      </w:r>
      <w:r w:rsidR="00BD2603">
        <w:rPr>
          <w:sz w:val="28"/>
        </w:rPr>
        <w:br w:type="page"/>
      </w:r>
    </w:p>
    <w:p w14:paraId="2746311F" w14:textId="77777777" w:rsidR="008E36E4" w:rsidRDefault="00DE3828" w:rsidP="002A2120">
      <w:pPr>
        <w:pStyle w:val="Heading1"/>
        <w:ind w:left="0"/>
        <w:rPr>
          <w:sz w:val="28"/>
        </w:rPr>
      </w:pPr>
      <w:bookmarkStart w:id="6" w:name="_Toc437459407"/>
      <w:r w:rsidRPr="00DE3828">
        <w:rPr>
          <w:sz w:val="28"/>
        </w:rPr>
        <w:lastRenderedPageBreak/>
        <w:t>Implementation</w:t>
      </w:r>
      <w:bookmarkEnd w:id="6"/>
    </w:p>
    <w:p w14:paraId="425FF25E" w14:textId="7623BD2E" w:rsidR="002D14B5" w:rsidRDefault="002D14B5" w:rsidP="002D14B5">
      <w:pPr>
        <w:pStyle w:val="Heading2"/>
        <w:jc w:val="left"/>
      </w:pPr>
      <w:r>
        <w:t>2.1 Requirements gathering</w:t>
      </w:r>
    </w:p>
    <w:p w14:paraId="328EAAFD" w14:textId="3689B472" w:rsidR="002D14B5" w:rsidRDefault="00336845" w:rsidP="00977333">
      <w:pPr>
        <w:pStyle w:val="BodyText"/>
        <w:jc w:val="both"/>
      </w:pPr>
      <w:r>
        <w:t xml:space="preserve">Requirement gathering involved talking to the staff at prison and some research about the necessity and requirements while maintaining a prison. After lot of web search and help from people working at prisons, the Jailor operations were clear enough as he deals with the prisoners and their activities. But, the real issue raised when deciding about the supervisor of jailors. For this, a user with admin level access was proposed so that he can have access to create jailors and assign them to </w:t>
      </w:r>
      <w:r w:rsidR="00977333">
        <w:t xml:space="preserve">jails at different locations. Following table summarizes the requirements of end user, </w:t>
      </w:r>
    </w:p>
    <w:tbl>
      <w:tblPr>
        <w:tblStyle w:val="TableGrid"/>
        <w:tblW w:w="0" w:type="auto"/>
        <w:tblLook w:val="04A0" w:firstRow="1" w:lastRow="0" w:firstColumn="1" w:lastColumn="0" w:noHBand="0" w:noVBand="1"/>
      </w:tblPr>
      <w:tblGrid>
        <w:gridCol w:w="1483"/>
        <w:gridCol w:w="8093"/>
      </w:tblGrid>
      <w:tr w:rsidR="00977333" w14:paraId="5A7D51BC" w14:textId="77777777" w:rsidTr="00977333">
        <w:trPr>
          <w:trHeight w:val="287"/>
        </w:trPr>
        <w:tc>
          <w:tcPr>
            <w:tcW w:w="1483" w:type="dxa"/>
            <w:shd w:val="clear" w:color="auto" w:fill="AEAAAA" w:themeFill="background2" w:themeFillShade="BF"/>
            <w:vAlign w:val="bottom"/>
          </w:tcPr>
          <w:p w14:paraId="1CFA9C26" w14:textId="046E204D" w:rsidR="00977333" w:rsidRPr="00977333" w:rsidRDefault="00977333" w:rsidP="00977333">
            <w:pPr>
              <w:pStyle w:val="BodyText"/>
              <w:ind w:firstLine="0"/>
              <w:jc w:val="center"/>
              <w:rPr>
                <w:b/>
              </w:rPr>
            </w:pPr>
            <w:r w:rsidRPr="00977333">
              <w:rPr>
                <w:b/>
              </w:rPr>
              <w:t>User Level</w:t>
            </w:r>
          </w:p>
        </w:tc>
        <w:tc>
          <w:tcPr>
            <w:tcW w:w="8093" w:type="dxa"/>
            <w:shd w:val="clear" w:color="auto" w:fill="AEAAAA" w:themeFill="background2" w:themeFillShade="BF"/>
            <w:vAlign w:val="bottom"/>
          </w:tcPr>
          <w:p w14:paraId="55453133" w14:textId="0FD9EF82" w:rsidR="00977333" w:rsidRPr="00977333" w:rsidRDefault="00977333" w:rsidP="00977333">
            <w:pPr>
              <w:pStyle w:val="BodyText"/>
              <w:ind w:firstLine="0"/>
              <w:jc w:val="center"/>
              <w:rPr>
                <w:b/>
              </w:rPr>
            </w:pPr>
            <w:r w:rsidRPr="00977333">
              <w:rPr>
                <w:b/>
              </w:rPr>
              <w:t>Requirement</w:t>
            </w:r>
          </w:p>
        </w:tc>
      </w:tr>
      <w:tr w:rsidR="00977333" w14:paraId="1C51C5AC" w14:textId="77777777" w:rsidTr="00977333">
        <w:tc>
          <w:tcPr>
            <w:tcW w:w="1483" w:type="dxa"/>
          </w:tcPr>
          <w:p w14:paraId="14B57BD5" w14:textId="17244565" w:rsidR="00977333" w:rsidRDefault="00977333" w:rsidP="00977333">
            <w:pPr>
              <w:pStyle w:val="BodyText"/>
              <w:ind w:firstLine="0"/>
              <w:jc w:val="both"/>
            </w:pPr>
            <w:r>
              <w:t>Admin/Jailor</w:t>
            </w:r>
          </w:p>
        </w:tc>
        <w:tc>
          <w:tcPr>
            <w:tcW w:w="8093" w:type="dxa"/>
          </w:tcPr>
          <w:p w14:paraId="115C4863" w14:textId="4B4EFDB3" w:rsidR="00977333" w:rsidRDefault="00977333" w:rsidP="00977333">
            <w:pPr>
              <w:pStyle w:val="BodyText"/>
              <w:ind w:firstLine="0"/>
              <w:jc w:val="both"/>
            </w:pPr>
            <w:r>
              <w:t>Common login page where user can select his level of access.</w:t>
            </w:r>
          </w:p>
        </w:tc>
      </w:tr>
      <w:tr w:rsidR="00977333" w14:paraId="3D05918E" w14:textId="77777777" w:rsidTr="00977333">
        <w:tc>
          <w:tcPr>
            <w:tcW w:w="1483" w:type="dxa"/>
          </w:tcPr>
          <w:p w14:paraId="08192ACF" w14:textId="30679F4F" w:rsidR="00977333" w:rsidRDefault="00977333" w:rsidP="00977333">
            <w:pPr>
              <w:pStyle w:val="BodyText"/>
              <w:ind w:firstLine="0"/>
              <w:jc w:val="both"/>
            </w:pPr>
            <w:r>
              <w:t>Admin</w:t>
            </w:r>
          </w:p>
        </w:tc>
        <w:tc>
          <w:tcPr>
            <w:tcW w:w="8093" w:type="dxa"/>
          </w:tcPr>
          <w:p w14:paraId="488BFA13" w14:textId="3F8A6F91" w:rsidR="00977333" w:rsidRDefault="00977333" w:rsidP="00977333">
            <w:pPr>
              <w:pStyle w:val="BodyText"/>
              <w:ind w:firstLine="0"/>
              <w:jc w:val="both"/>
            </w:pPr>
            <w:r>
              <w:t>Add new jails to the database.</w:t>
            </w:r>
          </w:p>
        </w:tc>
      </w:tr>
      <w:tr w:rsidR="00977333" w14:paraId="5B90D5FC" w14:textId="77777777" w:rsidTr="00977333">
        <w:tc>
          <w:tcPr>
            <w:tcW w:w="1483" w:type="dxa"/>
          </w:tcPr>
          <w:p w14:paraId="19ADC895" w14:textId="3CE6F5FA" w:rsidR="00977333" w:rsidRDefault="00977333" w:rsidP="00977333">
            <w:pPr>
              <w:pStyle w:val="BodyText"/>
              <w:ind w:firstLine="0"/>
              <w:jc w:val="both"/>
            </w:pPr>
            <w:r>
              <w:t>Admin</w:t>
            </w:r>
          </w:p>
        </w:tc>
        <w:tc>
          <w:tcPr>
            <w:tcW w:w="8093" w:type="dxa"/>
          </w:tcPr>
          <w:p w14:paraId="3AF4C75C" w14:textId="03774BAB" w:rsidR="00977333" w:rsidRDefault="00977333" w:rsidP="00977333">
            <w:pPr>
              <w:pStyle w:val="BodyText"/>
              <w:ind w:firstLine="0"/>
              <w:jc w:val="both"/>
            </w:pPr>
            <w:r>
              <w:t>Add new jailors to the database.</w:t>
            </w:r>
          </w:p>
        </w:tc>
      </w:tr>
      <w:tr w:rsidR="00977333" w14:paraId="32C9B937" w14:textId="77777777" w:rsidTr="00977333">
        <w:tc>
          <w:tcPr>
            <w:tcW w:w="1483" w:type="dxa"/>
          </w:tcPr>
          <w:p w14:paraId="5E6DFBE9" w14:textId="129E9C6A" w:rsidR="00977333" w:rsidRDefault="00977333" w:rsidP="00977333">
            <w:pPr>
              <w:pStyle w:val="BodyText"/>
              <w:ind w:firstLine="0"/>
              <w:jc w:val="both"/>
            </w:pPr>
            <w:r>
              <w:t>Admin</w:t>
            </w:r>
          </w:p>
        </w:tc>
        <w:tc>
          <w:tcPr>
            <w:tcW w:w="8093" w:type="dxa"/>
          </w:tcPr>
          <w:p w14:paraId="3C6611E8" w14:textId="69E3584F" w:rsidR="00977333" w:rsidRDefault="00977333" w:rsidP="00977333">
            <w:pPr>
              <w:pStyle w:val="BodyText"/>
              <w:ind w:firstLine="0"/>
              <w:jc w:val="both"/>
            </w:pPr>
            <w:r>
              <w:t>View existing jails, jailors and prisoners in the database.</w:t>
            </w:r>
          </w:p>
        </w:tc>
      </w:tr>
      <w:tr w:rsidR="00977333" w14:paraId="451C8AE5" w14:textId="77777777" w:rsidTr="00977333">
        <w:tc>
          <w:tcPr>
            <w:tcW w:w="1483" w:type="dxa"/>
          </w:tcPr>
          <w:p w14:paraId="7FD334D7" w14:textId="51BFCBAE" w:rsidR="00977333" w:rsidRDefault="00977333" w:rsidP="00977333">
            <w:pPr>
              <w:pStyle w:val="BodyText"/>
              <w:ind w:firstLine="0"/>
              <w:jc w:val="both"/>
            </w:pPr>
            <w:r>
              <w:t>Jailor</w:t>
            </w:r>
          </w:p>
        </w:tc>
        <w:tc>
          <w:tcPr>
            <w:tcW w:w="8093" w:type="dxa"/>
          </w:tcPr>
          <w:p w14:paraId="649F0F58" w14:textId="03E54523" w:rsidR="00977333" w:rsidRDefault="00977333" w:rsidP="00977333">
            <w:pPr>
              <w:pStyle w:val="BodyText"/>
              <w:ind w:firstLine="0"/>
              <w:jc w:val="both"/>
            </w:pPr>
            <w:r>
              <w:t>View all the prisoners list of his prison after logging in.</w:t>
            </w:r>
          </w:p>
        </w:tc>
      </w:tr>
      <w:tr w:rsidR="00977333" w14:paraId="6FE549D6" w14:textId="77777777" w:rsidTr="00977333">
        <w:tc>
          <w:tcPr>
            <w:tcW w:w="1483" w:type="dxa"/>
          </w:tcPr>
          <w:p w14:paraId="73094A8E" w14:textId="0D99FA47" w:rsidR="00977333" w:rsidRDefault="00977333" w:rsidP="00977333">
            <w:pPr>
              <w:pStyle w:val="BodyText"/>
              <w:ind w:firstLine="0"/>
              <w:jc w:val="both"/>
            </w:pPr>
            <w:r>
              <w:t>Jailor</w:t>
            </w:r>
          </w:p>
        </w:tc>
        <w:tc>
          <w:tcPr>
            <w:tcW w:w="8093" w:type="dxa"/>
          </w:tcPr>
          <w:p w14:paraId="467E21D9" w14:textId="040DCB81" w:rsidR="00977333" w:rsidRDefault="00977333" w:rsidP="00977333">
            <w:pPr>
              <w:pStyle w:val="BodyText"/>
              <w:ind w:firstLine="0"/>
              <w:jc w:val="both"/>
            </w:pPr>
            <w:r>
              <w:t>Search for any particular prisoner in his prison with suggestions while searching.</w:t>
            </w:r>
          </w:p>
        </w:tc>
      </w:tr>
      <w:tr w:rsidR="00977333" w14:paraId="1ADA25B4" w14:textId="77777777" w:rsidTr="00977333">
        <w:tc>
          <w:tcPr>
            <w:tcW w:w="1483" w:type="dxa"/>
          </w:tcPr>
          <w:p w14:paraId="639089FC" w14:textId="72BE86E4" w:rsidR="00977333" w:rsidRDefault="00977333" w:rsidP="00977333">
            <w:pPr>
              <w:pStyle w:val="BodyText"/>
              <w:ind w:firstLine="0"/>
              <w:jc w:val="both"/>
            </w:pPr>
            <w:r>
              <w:t>Jailor</w:t>
            </w:r>
          </w:p>
        </w:tc>
        <w:tc>
          <w:tcPr>
            <w:tcW w:w="8093" w:type="dxa"/>
          </w:tcPr>
          <w:p w14:paraId="3B0A7292" w14:textId="1249D297" w:rsidR="00977333" w:rsidRDefault="00977333" w:rsidP="00977333">
            <w:pPr>
              <w:pStyle w:val="BodyText"/>
              <w:ind w:firstLine="0"/>
              <w:jc w:val="both"/>
            </w:pPr>
            <w:r>
              <w:t>Add/transfer/delete prisoners from the database.</w:t>
            </w:r>
          </w:p>
        </w:tc>
      </w:tr>
      <w:tr w:rsidR="00977333" w14:paraId="780CC0D4" w14:textId="77777777" w:rsidTr="00977333">
        <w:tc>
          <w:tcPr>
            <w:tcW w:w="1483" w:type="dxa"/>
          </w:tcPr>
          <w:p w14:paraId="544A64DB" w14:textId="3520A4C7" w:rsidR="00977333" w:rsidRDefault="00977333" w:rsidP="00977333">
            <w:pPr>
              <w:pStyle w:val="BodyText"/>
              <w:ind w:firstLine="0"/>
              <w:jc w:val="both"/>
            </w:pPr>
            <w:r>
              <w:t>Jailor</w:t>
            </w:r>
          </w:p>
        </w:tc>
        <w:tc>
          <w:tcPr>
            <w:tcW w:w="8093" w:type="dxa"/>
          </w:tcPr>
          <w:p w14:paraId="450BFD99" w14:textId="1D5BD8CD" w:rsidR="00977333" w:rsidRDefault="00977333" w:rsidP="00977333">
            <w:pPr>
              <w:pStyle w:val="BodyText"/>
              <w:ind w:firstLine="0"/>
              <w:jc w:val="both"/>
            </w:pPr>
            <w:r>
              <w:t>Add/view/update prisoner’s work details to</w:t>
            </w:r>
            <w:r w:rsidR="00842ED5">
              <w:t>/from</w:t>
            </w:r>
            <w:r>
              <w:t xml:space="preserve"> the database.</w:t>
            </w:r>
          </w:p>
        </w:tc>
      </w:tr>
      <w:tr w:rsidR="00977333" w14:paraId="4317D5B4" w14:textId="77777777" w:rsidTr="00977333">
        <w:tc>
          <w:tcPr>
            <w:tcW w:w="1483" w:type="dxa"/>
          </w:tcPr>
          <w:p w14:paraId="4A4E85EF" w14:textId="05FB2F78" w:rsidR="00977333" w:rsidRDefault="00977333" w:rsidP="00977333">
            <w:pPr>
              <w:pStyle w:val="BodyText"/>
              <w:ind w:firstLine="0"/>
              <w:jc w:val="both"/>
            </w:pPr>
            <w:r>
              <w:t>Jailor</w:t>
            </w:r>
          </w:p>
        </w:tc>
        <w:tc>
          <w:tcPr>
            <w:tcW w:w="8093" w:type="dxa"/>
          </w:tcPr>
          <w:p w14:paraId="417510F1" w14:textId="542B54AA" w:rsidR="00977333" w:rsidRDefault="00977333" w:rsidP="00977333">
            <w:pPr>
              <w:pStyle w:val="BodyText"/>
              <w:ind w:firstLine="0"/>
              <w:jc w:val="both"/>
            </w:pPr>
            <w:r>
              <w:t>Add/view prisoner’s punishment details to</w:t>
            </w:r>
            <w:r w:rsidR="00842ED5">
              <w:t>/from</w:t>
            </w:r>
            <w:r>
              <w:t xml:space="preserve"> the database.</w:t>
            </w:r>
          </w:p>
        </w:tc>
      </w:tr>
      <w:tr w:rsidR="00977333" w14:paraId="7B29E093" w14:textId="77777777" w:rsidTr="00977333">
        <w:tc>
          <w:tcPr>
            <w:tcW w:w="1483" w:type="dxa"/>
          </w:tcPr>
          <w:p w14:paraId="4DF0D658" w14:textId="10996450" w:rsidR="00977333" w:rsidRDefault="00977333" w:rsidP="00977333">
            <w:pPr>
              <w:pStyle w:val="BodyText"/>
              <w:ind w:firstLine="0"/>
              <w:jc w:val="both"/>
            </w:pPr>
            <w:r>
              <w:t>Jailor</w:t>
            </w:r>
          </w:p>
        </w:tc>
        <w:tc>
          <w:tcPr>
            <w:tcW w:w="8093" w:type="dxa"/>
          </w:tcPr>
          <w:p w14:paraId="2B5BC88F" w14:textId="7BB8F943" w:rsidR="00977333" w:rsidRDefault="00977333" w:rsidP="00977333">
            <w:pPr>
              <w:pStyle w:val="BodyText"/>
              <w:ind w:firstLine="0"/>
              <w:jc w:val="both"/>
            </w:pPr>
            <w:r>
              <w:t>Add/view medical details of prisoner to</w:t>
            </w:r>
            <w:r w:rsidR="00842ED5">
              <w:t>/from</w:t>
            </w:r>
            <w:r>
              <w:t xml:space="preserve"> the database</w:t>
            </w:r>
            <w:r w:rsidR="00842ED5">
              <w:t>.</w:t>
            </w:r>
          </w:p>
        </w:tc>
      </w:tr>
      <w:tr w:rsidR="00977333" w14:paraId="45ADD9DD" w14:textId="77777777" w:rsidTr="00977333">
        <w:tc>
          <w:tcPr>
            <w:tcW w:w="1483" w:type="dxa"/>
          </w:tcPr>
          <w:p w14:paraId="3EE0EADB" w14:textId="398BBA18" w:rsidR="00977333" w:rsidRDefault="00977333" w:rsidP="00977333">
            <w:pPr>
              <w:pStyle w:val="BodyText"/>
              <w:ind w:firstLine="0"/>
              <w:jc w:val="both"/>
            </w:pPr>
            <w:r>
              <w:t>Jailor</w:t>
            </w:r>
          </w:p>
        </w:tc>
        <w:tc>
          <w:tcPr>
            <w:tcW w:w="8093" w:type="dxa"/>
          </w:tcPr>
          <w:p w14:paraId="559EBC62" w14:textId="711CDF8C" w:rsidR="00977333" w:rsidRDefault="00977333" w:rsidP="00977333">
            <w:pPr>
              <w:pStyle w:val="BodyText"/>
              <w:ind w:firstLine="0"/>
              <w:jc w:val="both"/>
            </w:pPr>
            <w:r>
              <w:t>Add/view visitor details of prisoner to</w:t>
            </w:r>
            <w:r w:rsidR="00842ED5">
              <w:t>/from</w:t>
            </w:r>
            <w:r>
              <w:t xml:space="preserve"> the database</w:t>
            </w:r>
            <w:r w:rsidR="00842ED5">
              <w:t>.</w:t>
            </w:r>
          </w:p>
        </w:tc>
      </w:tr>
      <w:tr w:rsidR="00842ED5" w14:paraId="74E1CFAC" w14:textId="77777777" w:rsidTr="00977333">
        <w:tc>
          <w:tcPr>
            <w:tcW w:w="1483" w:type="dxa"/>
          </w:tcPr>
          <w:p w14:paraId="09ABEEB4" w14:textId="15E8E4A2" w:rsidR="00842ED5" w:rsidRDefault="00842ED5" w:rsidP="00977333">
            <w:pPr>
              <w:pStyle w:val="BodyText"/>
              <w:ind w:firstLine="0"/>
              <w:jc w:val="both"/>
            </w:pPr>
            <w:r>
              <w:t>Admin/Jailor</w:t>
            </w:r>
          </w:p>
        </w:tc>
        <w:tc>
          <w:tcPr>
            <w:tcW w:w="8093" w:type="dxa"/>
          </w:tcPr>
          <w:p w14:paraId="23F1233E" w14:textId="2297EB1A" w:rsidR="00842ED5" w:rsidRDefault="00842ED5" w:rsidP="00977333">
            <w:pPr>
              <w:pStyle w:val="BodyText"/>
              <w:ind w:firstLine="0"/>
              <w:jc w:val="both"/>
            </w:pPr>
            <w:r>
              <w:t>Logout of his account at any point of time.</w:t>
            </w:r>
          </w:p>
        </w:tc>
      </w:tr>
    </w:tbl>
    <w:p w14:paraId="5BDC5A25" w14:textId="77777777" w:rsidR="00977333" w:rsidRPr="002D14B5" w:rsidRDefault="00977333" w:rsidP="00977333">
      <w:pPr>
        <w:pStyle w:val="BodyText"/>
        <w:jc w:val="both"/>
      </w:pPr>
    </w:p>
    <w:p w14:paraId="4AD7462E" w14:textId="449F37F2" w:rsidR="00EF700D" w:rsidRDefault="002A2120" w:rsidP="00C15C73">
      <w:pPr>
        <w:pStyle w:val="Heading2"/>
        <w:spacing w:line="480" w:lineRule="auto"/>
        <w:jc w:val="both"/>
      </w:pPr>
      <w:bookmarkStart w:id="7" w:name="_Toc437459408"/>
      <w:r>
        <w:lastRenderedPageBreak/>
        <w:t>2.</w:t>
      </w:r>
      <w:r w:rsidR="002D14B5">
        <w:t>2</w:t>
      </w:r>
      <w:r w:rsidR="00A83EBF">
        <w:t xml:space="preserve"> </w:t>
      </w:r>
      <w:bookmarkEnd w:id="7"/>
      <w:r w:rsidR="0042610B">
        <w:t>Design and Development</w:t>
      </w:r>
    </w:p>
    <w:p w14:paraId="3E06A6BF" w14:textId="3621D5BD" w:rsidR="00A83EBF" w:rsidRDefault="00EF700D" w:rsidP="00C15C73">
      <w:pPr>
        <w:pStyle w:val="BodyText"/>
        <w:jc w:val="both"/>
      </w:pPr>
      <w:r>
        <w:t xml:space="preserve">An </w:t>
      </w:r>
      <w:r w:rsidR="00745B4B">
        <w:t>Apache tomcat server with three</w:t>
      </w:r>
      <w:r>
        <w:t>-</w:t>
      </w:r>
      <w:r w:rsidR="00745B4B">
        <w:t xml:space="preserve">tier </w:t>
      </w:r>
      <w:r w:rsidR="00204C19">
        <w:t>architecture</w:t>
      </w:r>
      <w:r w:rsidR="00204C19">
        <w:rPr>
          <w:vertAlign w:val="superscript"/>
        </w:rPr>
        <w:t xml:space="preserve">1 </w:t>
      </w:r>
      <w:r>
        <w:t>allowed</w:t>
      </w:r>
      <w:r w:rsidR="00745B4B">
        <w:t xml:space="preserve"> the </w:t>
      </w:r>
      <w:r>
        <w:t xml:space="preserve">PIS </w:t>
      </w:r>
      <w:r w:rsidR="00745B4B">
        <w:t xml:space="preserve">to </w:t>
      </w:r>
      <w:r>
        <w:t xml:space="preserve">be easily </w:t>
      </w:r>
      <w:r w:rsidR="00745B4B">
        <w:t>buil</w:t>
      </w:r>
      <w:r>
        <w:t>t</w:t>
      </w:r>
      <w:r w:rsidR="00745B4B">
        <w:t xml:space="preserve"> and integrate</w:t>
      </w:r>
      <w:r>
        <w:t>d</w:t>
      </w:r>
      <w:r w:rsidR="00745B4B">
        <w:t>. The top tier takes care of the interface</w:t>
      </w:r>
      <w:r>
        <w:t>,</w:t>
      </w:r>
      <w:r w:rsidR="00745B4B">
        <w:t xml:space="preserve"> which </w:t>
      </w:r>
      <w:r>
        <w:t>was</w:t>
      </w:r>
      <w:r w:rsidR="00745B4B">
        <w:t xml:space="preserve"> HTML in JSP pages</w:t>
      </w:r>
      <w:r>
        <w:t>;</w:t>
      </w:r>
      <w:r w:rsidR="00745B4B">
        <w:t xml:space="preserve"> the middle tier involve</w:t>
      </w:r>
      <w:r>
        <w:t>d</w:t>
      </w:r>
      <w:r w:rsidR="00745B4B">
        <w:t xml:space="preserve"> the logic</w:t>
      </w:r>
      <w:r>
        <w:t>,</w:t>
      </w:r>
      <w:r w:rsidR="00745B4B">
        <w:t xml:space="preserve"> which</w:t>
      </w:r>
      <w:r>
        <w:t xml:space="preserve"> </w:t>
      </w:r>
      <w:r w:rsidR="00745B4B">
        <w:t>used Java, JSP</w:t>
      </w:r>
      <w:r>
        <w:t>,</w:t>
      </w:r>
      <w:r w:rsidR="00745B4B">
        <w:t xml:space="preserve"> and JavaScript</w:t>
      </w:r>
      <w:r>
        <w:t>;</w:t>
      </w:r>
      <w:r w:rsidR="00745B4B">
        <w:t xml:space="preserve"> and the database tier stored</w:t>
      </w:r>
      <w:r>
        <w:t xml:space="preserve"> all the prison information</w:t>
      </w:r>
      <w:r w:rsidR="00745B4B">
        <w:t xml:space="preserve"> </w:t>
      </w:r>
      <w:r>
        <w:t>using</w:t>
      </w:r>
      <w:r w:rsidR="00745B4B">
        <w:t xml:space="preserve"> MySQL database. </w:t>
      </w:r>
      <w:r w:rsidR="00986CB2">
        <w:t xml:space="preserve">Tomcat v7.0 </w:t>
      </w:r>
      <w:r>
        <w:t xml:space="preserve">was used </w:t>
      </w:r>
      <w:r w:rsidR="00986CB2">
        <w:t xml:space="preserve">to integrate all three </w:t>
      </w:r>
      <w:r w:rsidR="00204C19">
        <w:t xml:space="preserve">tiers </w:t>
      </w:r>
      <w:r w:rsidR="00986CB2">
        <w:t xml:space="preserve">on the server </w:t>
      </w:r>
      <w:r>
        <w:t xml:space="preserve">in order </w:t>
      </w:r>
      <w:r w:rsidR="00986CB2">
        <w:t>to successfully run the system.</w:t>
      </w:r>
      <w:r w:rsidR="00745B4B">
        <w:t xml:space="preserve"> </w:t>
      </w:r>
      <w:r>
        <w:t>Use of this server was advantageous because any tier was</w:t>
      </w:r>
      <w:r w:rsidR="00A83EBF" w:rsidRPr="00353B3D">
        <w:t xml:space="preserve"> easi</w:t>
      </w:r>
      <w:r>
        <w:t>ly</w:t>
      </w:r>
      <w:r w:rsidR="00A83EBF" w:rsidRPr="00353B3D">
        <w:t xml:space="preserve"> modif</w:t>
      </w:r>
      <w:r>
        <w:t>ied</w:t>
      </w:r>
      <w:r w:rsidR="00A83EBF" w:rsidRPr="00353B3D">
        <w:t xml:space="preserve"> or replace</w:t>
      </w:r>
      <w:r>
        <w:t>d</w:t>
      </w:r>
      <w:r w:rsidR="00A83EBF" w:rsidRPr="00353B3D">
        <w:t xml:space="preserve"> without affecting the other tiers.</w:t>
      </w:r>
      <w:r>
        <w:t xml:space="preserve"> </w:t>
      </w:r>
      <w:r w:rsidR="00612BB5">
        <w:t>In addition, separation of the application</w:t>
      </w:r>
      <w:r w:rsidR="00A83EBF" w:rsidRPr="00353B3D">
        <w:t xml:space="preserve"> and database functionality </w:t>
      </w:r>
      <w:r>
        <w:t>resulted in</w:t>
      </w:r>
      <w:r w:rsidR="00A83EBF" w:rsidRPr="00353B3D">
        <w:t xml:space="preserve"> </w:t>
      </w:r>
      <w:r w:rsidR="00204C19">
        <w:t>decently good</w:t>
      </w:r>
      <w:r w:rsidR="00204C19" w:rsidRPr="00353B3D">
        <w:t xml:space="preserve"> </w:t>
      </w:r>
      <w:r w:rsidR="00A83EBF" w:rsidRPr="00353B3D">
        <w:t>load balancing.</w:t>
      </w:r>
      <w:r w:rsidR="006B3688">
        <w:t xml:space="preserve"> This server also provided h</w:t>
      </w:r>
      <w:r w:rsidR="00A83EBF" w:rsidRPr="00353B3D">
        <w:t>igh performance, lightweight</w:t>
      </w:r>
      <w:r w:rsidR="006B3688">
        <w:t>,</w:t>
      </w:r>
      <w:r w:rsidR="00A83EBF" w:rsidRPr="00353B3D">
        <w:t xml:space="preserve"> persistent objects</w:t>
      </w:r>
      <w:r w:rsidR="006B3688">
        <w:t xml:space="preserve"> and a h</w:t>
      </w:r>
      <w:r w:rsidR="00A83EBF" w:rsidRPr="00353B3D">
        <w:t>igh degree of flexibility in deployment platform and configuration</w:t>
      </w:r>
      <w:r w:rsidR="006B3688">
        <w:t>.</w:t>
      </w:r>
      <w:r w:rsidR="00A83EBF" w:rsidRPr="00353B3D">
        <w:t xml:space="preserve">  </w:t>
      </w:r>
    </w:p>
    <w:p w14:paraId="2037D3D1" w14:textId="1CB02E16" w:rsidR="00A83EBF" w:rsidRDefault="00986CB2" w:rsidP="002C29C5">
      <w:pPr>
        <w:pStyle w:val="Heading3"/>
        <w:spacing w:line="480" w:lineRule="auto"/>
        <w:jc w:val="left"/>
      </w:pPr>
      <w:bookmarkStart w:id="8" w:name="_Toc437459409"/>
      <w:r>
        <w:t>2</w:t>
      </w:r>
      <w:r w:rsidR="00A83EBF">
        <w:t>.</w:t>
      </w:r>
      <w:r w:rsidR="002D14B5">
        <w:t>2</w:t>
      </w:r>
      <w:r w:rsidR="00204C19">
        <w:t>.</w:t>
      </w:r>
      <w:r w:rsidR="006255FC">
        <w:t>1</w:t>
      </w:r>
      <w:r w:rsidR="00A83EBF">
        <w:t xml:space="preserve"> </w:t>
      </w:r>
      <w:r>
        <w:t>Interface</w:t>
      </w:r>
      <w:r w:rsidR="00E12DC7">
        <w:t xml:space="preserve"> Tier</w:t>
      </w:r>
      <w:bookmarkEnd w:id="8"/>
    </w:p>
    <w:p w14:paraId="18C5B805" w14:textId="10A466D8" w:rsidR="001D31C5" w:rsidRDefault="001D31C5" w:rsidP="002C29C5">
      <w:pPr>
        <w:spacing w:line="480" w:lineRule="auto"/>
        <w:ind w:firstLine="720"/>
        <w:jc w:val="both"/>
      </w:pPr>
      <w:r>
        <w:t>Th</w:t>
      </w:r>
      <w:r w:rsidR="006255FC">
        <w:t>e interface, or</w:t>
      </w:r>
      <w:r>
        <w:t xml:space="preserve"> top tier</w:t>
      </w:r>
      <w:r w:rsidR="006255FC">
        <w:t>,</w:t>
      </w:r>
      <w:r>
        <w:t xml:space="preserve"> of the architecture involved modelling the interface </w:t>
      </w:r>
      <w:r w:rsidR="00F4762F">
        <w:t>primarily</w:t>
      </w:r>
      <w:r>
        <w:t xml:space="preserve"> us</w:t>
      </w:r>
      <w:r w:rsidR="00F4762F">
        <w:t>ing</w:t>
      </w:r>
      <w:r>
        <w:t xml:space="preserve"> HTML embedded with JSP pages. CSS </w:t>
      </w:r>
      <w:r w:rsidR="00F4762F">
        <w:t xml:space="preserve">was also used </w:t>
      </w:r>
      <w:r>
        <w:t xml:space="preserve">to give the necessary look and feel for all </w:t>
      </w:r>
      <w:r w:rsidR="00F4762F">
        <w:t>developed</w:t>
      </w:r>
      <w:r>
        <w:t xml:space="preserve"> JSP pages</w:t>
      </w:r>
      <w:r w:rsidR="00842ED5">
        <w:rPr>
          <w:vertAlign w:val="superscript"/>
        </w:rPr>
        <w:t>2</w:t>
      </w:r>
      <w:r>
        <w:t xml:space="preserve">. </w:t>
      </w:r>
      <w:r w:rsidR="00F4762F">
        <w:t>Because</w:t>
      </w:r>
      <w:r>
        <w:t xml:space="preserve"> JSP</w:t>
      </w:r>
      <w:r w:rsidR="00F4762F">
        <w:t xml:space="preserve"> was used</w:t>
      </w:r>
      <w:r>
        <w:t xml:space="preserve">, overhead </w:t>
      </w:r>
      <w:r w:rsidR="00F4762F">
        <w:t xml:space="preserve">associated </w:t>
      </w:r>
      <w:r>
        <w:t xml:space="preserve">with HTML was removed since all HTML code was included in the JSP </w:t>
      </w:r>
      <w:r w:rsidR="00F4762F">
        <w:t>p</w:t>
      </w:r>
      <w:r>
        <w:t>ages. Eclipse m</w:t>
      </w:r>
      <w:r w:rsidR="00C956B3">
        <w:t xml:space="preserve">ars IDE </w:t>
      </w:r>
      <w:r w:rsidR="00F4762F">
        <w:t xml:space="preserve">was used </w:t>
      </w:r>
      <w:r w:rsidR="00C956B3">
        <w:t>to bui</w:t>
      </w:r>
      <w:r w:rsidR="00981078">
        <w:t>ld the Java model and JSP pages</w:t>
      </w:r>
      <w:r w:rsidR="00F4762F">
        <w:t>,</w:t>
      </w:r>
      <w:r w:rsidR="00981078">
        <w:t xml:space="preserve"> includ</w:t>
      </w:r>
      <w:r w:rsidR="00F4762F">
        <w:t>ing</w:t>
      </w:r>
      <w:r w:rsidR="00981078">
        <w:t xml:space="preserve"> external servlets library.</w:t>
      </w:r>
    </w:p>
    <w:p w14:paraId="7431490B" w14:textId="3D0C4BFF" w:rsidR="00A83EBF" w:rsidRDefault="00315521" w:rsidP="002C29C5">
      <w:pPr>
        <w:pStyle w:val="Heading3"/>
        <w:spacing w:line="480" w:lineRule="auto"/>
        <w:jc w:val="left"/>
      </w:pPr>
      <w:bookmarkStart w:id="9" w:name="_Toc437459410"/>
      <w:r>
        <w:t>2.</w:t>
      </w:r>
      <w:r w:rsidR="002D14B5">
        <w:t>2</w:t>
      </w:r>
      <w:r w:rsidR="00A83EBF">
        <w:t>.</w:t>
      </w:r>
      <w:r w:rsidR="00F4762F">
        <w:t>2</w:t>
      </w:r>
      <w:r w:rsidR="00A83EBF">
        <w:t xml:space="preserve"> </w:t>
      </w:r>
      <w:r w:rsidR="00E12DC7">
        <w:t>Middle Tier</w:t>
      </w:r>
      <w:bookmarkEnd w:id="9"/>
    </w:p>
    <w:p w14:paraId="21CC11CD" w14:textId="433ED803" w:rsidR="001D31C5" w:rsidRDefault="001D31C5" w:rsidP="002C29C5">
      <w:pPr>
        <w:spacing w:line="480" w:lineRule="auto"/>
        <w:ind w:firstLine="720"/>
        <w:jc w:val="both"/>
      </w:pPr>
      <w:r>
        <w:t xml:space="preserve">Java 1.7 JDK </w:t>
      </w:r>
      <w:r w:rsidR="00F4762F">
        <w:t xml:space="preserve">was used </w:t>
      </w:r>
      <w:r>
        <w:t xml:space="preserve">to model connections between </w:t>
      </w:r>
      <w:r w:rsidR="00F4762F">
        <w:t xml:space="preserve">the </w:t>
      </w:r>
      <w:r>
        <w:t xml:space="preserve">interface and database using a JDBC connection. JDBC drivers </w:t>
      </w:r>
      <w:r w:rsidR="00F4762F">
        <w:t xml:space="preserve">were installed </w:t>
      </w:r>
      <w:r>
        <w:t xml:space="preserve">prior to using the connection string. Java </w:t>
      </w:r>
      <w:r w:rsidR="005646DF">
        <w:t>was</w:t>
      </w:r>
      <w:r>
        <w:t xml:space="preserve"> the primary coding language because of the ease it provides with several tools and other scripting languages</w:t>
      </w:r>
      <w:r w:rsidR="005646DF">
        <w:t>,</w:t>
      </w:r>
      <w:r>
        <w:t xml:space="preserve"> </w:t>
      </w:r>
      <w:r w:rsidR="005646DF">
        <w:t>such as</w:t>
      </w:r>
      <w:r>
        <w:t xml:space="preserve"> JavaScript</w:t>
      </w:r>
      <w:r w:rsidR="00B119B1">
        <w:rPr>
          <w:vertAlign w:val="superscript"/>
        </w:rPr>
        <w:t>3</w:t>
      </w:r>
      <w:r>
        <w:t xml:space="preserve"> and AJAX. </w:t>
      </w:r>
    </w:p>
    <w:p w14:paraId="4DD5E5FB" w14:textId="79F569D1" w:rsidR="00BE1934" w:rsidRDefault="00A83EBF" w:rsidP="002C29C5">
      <w:pPr>
        <w:spacing w:line="480" w:lineRule="auto"/>
        <w:jc w:val="both"/>
      </w:pPr>
      <w:r>
        <w:lastRenderedPageBreak/>
        <w:tab/>
      </w:r>
      <w:r w:rsidR="00725618">
        <w:t>T</w:t>
      </w:r>
      <w:r>
        <w:t xml:space="preserve">he present </w:t>
      </w:r>
      <w:r w:rsidR="00612BB5">
        <w:t xml:space="preserve">PIS </w:t>
      </w:r>
      <w:r>
        <w:t>system required to design web</w:t>
      </w:r>
      <w:r w:rsidR="00984897">
        <w:t xml:space="preserve"> </w:t>
      </w:r>
      <w:r>
        <w:t xml:space="preserve">pages </w:t>
      </w:r>
      <w:r w:rsidR="00612BB5">
        <w:t xml:space="preserve">which would </w:t>
      </w:r>
      <w:r>
        <w:t xml:space="preserve">perform database operation in tandem. </w:t>
      </w:r>
      <w:r w:rsidR="00725618">
        <w:t>F</w:t>
      </w:r>
      <w:r>
        <w:t xml:space="preserve">eatures provided by </w:t>
      </w:r>
      <w:r w:rsidR="006302BC">
        <w:t>JSP</w:t>
      </w:r>
      <w:r>
        <w:t xml:space="preserve"> </w:t>
      </w:r>
      <w:r w:rsidR="00725618">
        <w:t xml:space="preserve">were used in PIS </w:t>
      </w:r>
      <w:r>
        <w:t>to satisfy this</w:t>
      </w:r>
      <w:r w:rsidR="00612BB5">
        <w:t xml:space="preserve"> necessity</w:t>
      </w:r>
      <w:r>
        <w:t xml:space="preserve">. JSP pages </w:t>
      </w:r>
      <w:r w:rsidR="00725618">
        <w:t xml:space="preserve">were created in which </w:t>
      </w:r>
      <w:r w:rsidR="00612BB5">
        <w:t>HTML</w:t>
      </w:r>
      <w:r>
        <w:t xml:space="preserve"> tags </w:t>
      </w:r>
      <w:r w:rsidR="00725618">
        <w:t xml:space="preserve">were used </w:t>
      </w:r>
      <w:r>
        <w:t xml:space="preserve">to design the front end while executing database commands </w:t>
      </w:r>
      <w:r w:rsidR="00612BB5">
        <w:t>o</w:t>
      </w:r>
      <w:r>
        <w:t xml:space="preserve">n the same page. JSP also </w:t>
      </w:r>
      <w:r w:rsidR="00725618">
        <w:t>allows convenient navigation</w:t>
      </w:r>
      <w:r>
        <w:t xml:space="preserve"> from one page to another </w:t>
      </w:r>
      <w:r w:rsidR="00725618">
        <w:t>with</w:t>
      </w:r>
      <w:r>
        <w:t xml:space="preserve"> minimum overhead if JavaScript or jQuery</w:t>
      </w:r>
      <w:r w:rsidR="00725618">
        <w:t xml:space="preserve"> must be used</w:t>
      </w:r>
      <w:r>
        <w:t xml:space="preserve">. </w:t>
      </w:r>
      <w:r w:rsidR="00725618">
        <w:t>Approximately</w:t>
      </w:r>
      <w:r>
        <w:t xml:space="preserve"> 45 </w:t>
      </w:r>
      <w:r w:rsidR="006302BC">
        <w:t>JSP</w:t>
      </w:r>
      <w:r>
        <w:t xml:space="preserve"> pages </w:t>
      </w:r>
      <w:r w:rsidR="00725618">
        <w:t xml:space="preserve">were created </w:t>
      </w:r>
      <w:r>
        <w:t xml:space="preserve">to complete the system with all specified operations. </w:t>
      </w:r>
      <w:r w:rsidR="00725618">
        <w:t>In addition</w:t>
      </w:r>
      <w:r w:rsidR="00BE1934">
        <w:t xml:space="preserve">, </w:t>
      </w:r>
      <w:r w:rsidR="00725618">
        <w:t xml:space="preserve">the AutoComplete feature provided by AJAX was used to offer search suggestions to </w:t>
      </w:r>
      <w:r w:rsidR="00BE1934">
        <w:t xml:space="preserve">the user. </w:t>
      </w:r>
    </w:p>
    <w:p w14:paraId="21E4B6DC" w14:textId="05518CAE" w:rsidR="00A83EBF" w:rsidRDefault="00315521" w:rsidP="002C29C5">
      <w:pPr>
        <w:pStyle w:val="Heading3"/>
        <w:spacing w:line="480" w:lineRule="auto"/>
        <w:jc w:val="left"/>
      </w:pPr>
      <w:bookmarkStart w:id="10" w:name="_Toc437459411"/>
      <w:r>
        <w:t>2</w:t>
      </w:r>
      <w:r w:rsidR="00A83EBF">
        <w:t>.</w:t>
      </w:r>
      <w:r w:rsidR="002D14B5">
        <w:t>2</w:t>
      </w:r>
      <w:r w:rsidR="00A83EBF">
        <w:t>.</w:t>
      </w:r>
      <w:r w:rsidR="00725618">
        <w:t>3</w:t>
      </w:r>
      <w:r w:rsidR="00A83EBF">
        <w:t xml:space="preserve"> </w:t>
      </w:r>
      <w:r w:rsidR="00E12DC7">
        <w:t>Database Tier</w:t>
      </w:r>
      <w:bookmarkEnd w:id="10"/>
    </w:p>
    <w:p w14:paraId="5E47E63E" w14:textId="799A386D" w:rsidR="00A83EBF" w:rsidRPr="008D7071" w:rsidRDefault="00725618" w:rsidP="002C29C5">
      <w:pPr>
        <w:spacing w:line="480" w:lineRule="auto"/>
        <w:ind w:firstLine="720"/>
        <w:jc w:val="both"/>
        <w:rPr>
          <w:color w:val="000000"/>
        </w:rPr>
      </w:pPr>
      <w:r>
        <w:t>The d</w:t>
      </w:r>
      <w:r w:rsidR="00E21DAD">
        <w:t xml:space="preserve">atabase tier </w:t>
      </w:r>
      <w:r w:rsidR="00315521">
        <w:t>modelled the database into categories</w:t>
      </w:r>
      <w:r>
        <w:t>,</w:t>
      </w:r>
      <w:r w:rsidR="00315521">
        <w:t xml:space="preserve"> </w:t>
      </w:r>
      <w:r>
        <w:t>or</w:t>
      </w:r>
      <w:r w:rsidR="00315521">
        <w:t xml:space="preserve"> tables</w:t>
      </w:r>
      <w:r>
        <w:t>,</w:t>
      </w:r>
      <w:r w:rsidR="00315521">
        <w:t xml:space="preserve"> based on the </w:t>
      </w:r>
      <w:r w:rsidR="00612BB5">
        <w:t xml:space="preserve">initial </w:t>
      </w:r>
      <w:r w:rsidR="00315521">
        <w:t xml:space="preserve">requirement. </w:t>
      </w:r>
      <w:r w:rsidR="005F3573">
        <w:t>The</w:t>
      </w:r>
      <w:r w:rsidR="00315521">
        <w:t xml:space="preserve"> MySQL</w:t>
      </w:r>
      <w:r w:rsidR="00B119B1">
        <w:rPr>
          <w:vertAlign w:val="superscript"/>
        </w:rPr>
        <w:t>4</w:t>
      </w:r>
      <w:r w:rsidR="00315521">
        <w:t xml:space="preserve"> database </w:t>
      </w:r>
      <w:r w:rsidR="005F3573">
        <w:t xml:space="preserve">was used </w:t>
      </w:r>
      <w:r w:rsidR="00315521">
        <w:t xml:space="preserve">to store all </w:t>
      </w:r>
      <w:r w:rsidR="005F3573">
        <w:t xml:space="preserve">system </w:t>
      </w:r>
      <w:r w:rsidR="00315521">
        <w:t xml:space="preserve">data. </w:t>
      </w:r>
      <w:r w:rsidR="005F3573">
        <w:t>However, in order t</w:t>
      </w:r>
      <w:r w:rsidR="00A83EBF" w:rsidRPr="00547D03">
        <w:t>o use the JDBC API with a particular database management system, a JDBC technology</w:t>
      </w:r>
      <w:r w:rsidR="005F3573">
        <w:t>-</w:t>
      </w:r>
      <w:r w:rsidR="00A83EBF" w:rsidRPr="00547D03">
        <w:t xml:space="preserve">based driver </w:t>
      </w:r>
      <w:r w:rsidR="005F3573">
        <w:t xml:space="preserve">must be used </w:t>
      </w:r>
      <w:r w:rsidR="00A83EBF" w:rsidRPr="00547D03">
        <w:t>to mediate between JDBC technology and the database.</w:t>
      </w:r>
      <w:r w:rsidR="00315521">
        <w:t xml:space="preserve"> </w:t>
      </w:r>
      <w:r w:rsidR="005F3573">
        <w:t>Therefore,</w:t>
      </w:r>
      <w:r w:rsidR="00315521">
        <w:t xml:space="preserve"> the </w:t>
      </w:r>
      <w:r w:rsidR="00612BB5">
        <w:t>M</w:t>
      </w:r>
      <w:r w:rsidR="00315521">
        <w:t>y</w:t>
      </w:r>
      <w:r w:rsidR="00612BB5">
        <w:t>SQL</w:t>
      </w:r>
      <w:r w:rsidR="00315521">
        <w:t>-</w:t>
      </w:r>
      <w:r w:rsidR="00612BB5">
        <w:t>JDBC</w:t>
      </w:r>
      <w:r w:rsidR="00315521">
        <w:t xml:space="preserve"> connector with JDBC drivers </w:t>
      </w:r>
      <w:r w:rsidR="005F3573">
        <w:t xml:space="preserve">was </w:t>
      </w:r>
      <w:r w:rsidR="00315521">
        <w:t>installed beforehand</w:t>
      </w:r>
      <w:r w:rsidR="005F3573">
        <w:t xml:space="preserve"> in order to connect to the database</w:t>
      </w:r>
      <w:r w:rsidR="00315521">
        <w:t xml:space="preserve">. </w:t>
      </w:r>
      <w:r w:rsidR="00A83EBF" w:rsidRPr="008D7071">
        <w:rPr>
          <w:color w:val="000000"/>
        </w:rPr>
        <w:t xml:space="preserve">MySQL </w:t>
      </w:r>
      <w:r w:rsidR="005F3573">
        <w:rPr>
          <w:color w:val="000000"/>
        </w:rPr>
        <w:t>was used because</w:t>
      </w:r>
      <w:r w:rsidR="00315521">
        <w:rPr>
          <w:color w:val="000000"/>
        </w:rPr>
        <w:t xml:space="preserve"> it </w:t>
      </w:r>
      <w:r w:rsidR="00A83EBF" w:rsidRPr="008D7071">
        <w:rPr>
          <w:color w:val="000000"/>
        </w:rPr>
        <w:t xml:space="preserve">is one of the most popular relational database </w:t>
      </w:r>
      <w:r w:rsidR="005F3573">
        <w:rPr>
          <w:color w:val="000000"/>
        </w:rPr>
        <w:t>m</w:t>
      </w:r>
      <w:r w:rsidR="00A83EBF" w:rsidRPr="008D7071">
        <w:rPr>
          <w:color w:val="000000"/>
        </w:rPr>
        <w:t xml:space="preserve">anagement </w:t>
      </w:r>
      <w:r w:rsidR="005F3573">
        <w:rPr>
          <w:color w:val="000000"/>
        </w:rPr>
        <w:t>s</w:t>
      </w:r>
      <w:r w:rsidR="00A83EBF" w:rsidRPr="008D7071">
        <w:rPr>
          <w:color w:val="000000"/>
        </w:rPr>
        <w:t>ystem</w:t>
      </w:r>
      <w:r w:rsidR="005F3573">
        <w:rPr>
          <w:color w:val="000000"/>
        </w:rPr>
        <w:t>s</w:t>
      </w:r>
      <w:r w:rsidR="00A83EBF" w:rsidRPr="008D7071">
        <w:rPr>
          <w:color w:val="000000"/>
        </w:rPr>
        <w:t xml:space="preserve"> </w:t>
      </w:r>
      <w:r w:rsidR="00315521">
        <w:rPr>
          <w:color w:val="000000"/>
        </w:rPr>
        <w:t xml:space="preserve">and </w:t>
      </w:r>
      <w:r w:rsidR="00A83EBF" w:rsidRPr="008D7071">
        <w:rPr>
          <w:color w:val="000000"/>
        </w:rPr>
        <w:t xml:space="preserve">it is free and available on almost all platforms. </w:t>
      </w:r>
    </w:p>
    <w:p w14:paraId="0758CDF1" w14:textId="10C7574F" w:rsidR="00862D07" w:rsidRDefault="00F91127" w:rsidP="00F66CDD">
      <w:pPr>
        <w:pStyle w:val="Heading2"/>
        <w:numPr>
          <w:ilvl w:val="0"/>
          <w:numId w:val="0"/>
        </w:numPr>
        <w:spacing w:line="480" w:lineRule="auto"/>
        <w:jc w:val="left"/>
      </w:pPr>
      <w:bookmarkStart w:id="11" w:name="_Toc437459412"/>
      <w:r>
        <w:t>2</w:t>
      </w:r>
      <w:r w:rsidR="002D14B5">
        <w:t>.3</w:t>
      </w:r>
      <w:r w:rsidR="00862D07">
        <w:t xml:space="preserve"> </w:t>
      </w:r>
      <w:r w:rsidR="001A4DF1">
        <w:t xml:space="preserve">UML </w:t>
      </w:r>
      <w:r w:rsidR="007123A3">
        <w:t>Diagrams</w:t>
      </w:r>
      <w:bookmarkEnd w:id="11"/>
    </w:p>
    <w:p w14:paraId="08D9CF5D" w14:textId="11C7DF99" w:rsidR="001A4DF1" w:rsidRPr="001A4DF1" w:rsidRDefault="00F91127" w:rsidP="000C3BB7">
      <w:pPr>
        <w:spacing w:line="480" w:lineRule="auto"/>
        <w:ind w:firstLine="720"/>
        <w:jc w:val="both"/>
        <w:rPr>
          <w:color w:val="000000"/>
        </w:rPr>
      </w:pPr>
      <w:r w:rsidRPr="001A4DF1">
        <w:rPr>
          <w:color w:val="000000"/>
        </w:rPr>
        <w:t>A</w:t>
      </w:r>
      <w:r w:rsidR="00CD0A4C">
        <w:rPr>
          <w:color w:val="000000"/>
        </w:rPr>
        <w:t>n entire</w:t>
      </w:r>
      <w:r w:rsidRPr="001A4DF1">
        <w:rPr>
          <w:color w:val="000000"/>
        </w:rPr>
        <w:t xml:space="preserve"> system can be easily interpreted when shown </w:t>
      </w:r>
      <w:r w:rsidR="00612BB5">
        <w:rPr>
          <w:color w:val="000000"/>
        </w:rPr>
        <w:t>pictorially</w:t>
      </w:r>
      <w:r w:rsidR="00CD0A4C">
        <w:rPr>
          <w:color w:val="000000"/>
        </w:rPr>
        <w:t xml:space="preserve">. </w:t>
      </w:r>
      <w:r w:rsidR="001A4DF1">
        <w:rPr>
          <w:color w:val="000000"/>
        </w:rPr>
        <w:t xml:space="preserve">Use </w:t>
      </w:r>
      <w:r w:rsidR="00984897">
        <w:rPr>
          <w:color w:val="000000"/>
        </w:rPr>
        <w:t>c</w:t>
      </w:r>
      <w:r w:rsidR="001A4DF1">
        <w:rPr>
          <w:color w:val="000000"/>
        </w:rPr>
        <w:t xml:space="preserve">ase diagrams </w:t>
      </w:r>
      <w:r w:rsidR="00CD0A4C">
        <w:rPr>
          <w:color w:val="000000"/>
        </w:rPr>
        <w:t>illustrate</w:t>
      </w:r>
      <w:r w:rsidR="001A4DF1">
        <w:rPr>
          <w:color w:val="000000"/>
        </w:rPr>
        <w:t xml:space="preserve"> the actors and processes in PIS. Actors </w:t>
      </w:r>
      <w:r w:rsidR="000C3BB7">
        <w:rPr>
          <w:color w:val="000000"/>
        </w:rPr>
        <w:t>are</w:t>
      </w:r>
      <w:r w:rsidR="001A4DF1">
        <w:rPr>
          <w:color w:val="000000"/>
        </w:rPr>
        <w:t xml:space="preserve"> users </w:t>
      </w:r>
      <w:r w:rsidR="000C3BB7">
        <w:rPr>
          <w:color w:val="000000"/>
        </w:rPr>
        <w:t>that</w:t>
      </w:r>
      <w:r w:rsidR="001A4DF1">
        <w:rPr>
          <w:color w:val="000000"/>
        </w:rPr>
        <w:t xml:space="preserve"> access PIS</w:t>
      </w:r>
      <w:r w:rsidR="000C3BB7">
        <w:rPr>
          <w:color w:val="000000"/>
        </w:rPr>
        <w:t>,</w:t>
      </w:r>
      <w:r w:rsidR="001A4DF1">
        <w:rPr>
          <w:color w:val="000000"/>
        </w:rPr>
        <w:t xml:space="preserve"> and processes </w:t>
      </w:r>
      <w:r w:rsidR="000C3BB7">
        <w:rPr>
          <w:color w:val="000000"/>
        </w:rPr>
        <w:t>are</w:t>
      </w:r>
      <w:r w:rsidR="001A4DF1">
        <w:rPr>
          <w:color w:val="000000"/>
        </w:rPr>
        <w:t xml:space="preserve"> the operations the users can perform</w:t>
      </w:r>
      <w:r w:rsidR="00B119B1">
        <w:rPr>
          <w:color w:val="000000"/>
          <w:vertAlign w:val="superscript"/>
        </w:rPr>
        <w:t>5</w:t>
      </w:r>
      <w:r w:rsidR="001A4DF1">
        <w:rPr>
          <w:color w:val="000000"/>
        </w:rPr>
        <w:t xml:space="preserve"> Sequence diagrams </w:t>
      </w:r>
      <w:r w:rsidR="000C3BB7">
        <w:rPr>
          <w:color w:val="000000"/>
        </w:rPr>
        <w:t>illustrate</w:t>
      </w:r>
      <w:r w:rsidR="001A4DF1">
        <w:rPr>
          <w:color w:val="000000"/>
        </w:rPr>
        <w:t xml:space="preserve"> how objects in the system interact with each other and the order in which those interactions occur</w:t>
      </w:r>
      <w:r w:rsidR="00B119B1">
        <w:rPr>
          <w:color w:val="000000"/>
          <w:vertAlign w:val="superscript"/>
        </w:rPr>
        <w:t>5</w:t>
      </w:r>
      <w:r w:rsidR="001A4DF1">
        <w:rPr>
          <w:color w:val="000000"/>
        </w:rPr>
        <w:t xml:space="preserve"> </w:t>
      </w:r>
      <w:r w:rsidR="00984897">
        <w:rPr>
          <w:color w:val="000000"/>
        </w:rPr>
        <w:t>The a</w:t>
      </w:r>
      <w:r w:rsidR="001A4DF1">
        <w:rPr>
          <w:color w:val="000000"/>
        </w:rPr>
        <w:t>ctivity diagram</w:t>
      </w:r>
      <w:r w:rsidR="00984897">
        <w:rPr>
          <w:color w:val="000000"/>
        </w:rPr>
        <w:t xml:space="preserve"> in Figure 2.</w:t>
      </w:r>
      <w:r w:rsidR="00BE1124">
        <w:rPr>
          <w:color w:val="000000"/>
        </w:rPr>
        <w:t>6</w:t>
      </w:r>
      <w:r w:rsidR="001A4DF1">
        <w:rPr>
          <w:color w:val="000000"/>
        </w:rPr>
        <w:t xml:space="preserve"> show</w:t>
      </w:r>
      <w:r w:rsidR="00984897">
        <w:rPr>
          <w:color w:val="000000"/>
        </w:rPr>
        <w:t>s</w:t>
      </w:r>
      <w:r w:rsidR="001A4DF1">
        <w:rPr>
          <w:color w:val="000000"/>
        </w:rPr>
        <w:t xml:space="preserve"> the </w:t>
      </w:r>
      <w:r w:rsidR="00984897">
        <w:rPr>
          <w:color w:val="000000"/>
        </w:rPr>
        <w:t xml:space="preserve">operational </w:t>
      </w:r>
      <w:r w:rsidR="001A4DF1">
        <w:rPr>
          <w:color w:val="000000"/>
        </w:rPr>
        <w:t>work</w:t>
      </w:r>
      <w:r w:rsidR="000C3BB7">
        <w:rPr>
          <w:color w:val="000000"/>
        </w:rPr>
        <w:t xml:space="preserve"> </w:t>
      </w:r>
      <w:r w:rsidR="001A4DF1">
        <w:rPr>
          <w:color w:val="000000"/>
        </w:rPr>
        <w:t xml:space="preserve">flow within PIS </w:t>
      </w:r>
      <w:r w:rsidR="000C3BB7">
        <w:rPr>
          <w:color w:val="000000"/>
        </w:rPr>
        <w:t>(</w:t>
      </w:r>
      <w:r w:rsidR="001A4DF1">
        <w:rPr>
          <w:color w:val="000000"/>
        </w:rPr>
        <w:t>i.e.</w:t>
      </w:r>
      <w:r w:rsidR="000C3BB7">
        <w:rPr>
          <w:color w:val="000000"/>
        </w:rPr>
        <w:t>,</w:t>
      </w:r>
      <w:r w:rsidR="001A4DF1">
        <w:rPr>
          <w:color w:val="000000"/>
        </w:rPr>
        <w:t xml:space="preserve"> how a user can flow from one page to another</w:t>
      </w:r>
      <w:r w:rsidR="000C3BB7">
        <w:rPr>
          <w:color w:val="000000"/>
        </w:rPr>
        <w:t>)</w:t>
      </w:r>
      <w:r w:rsidR="00984897">
        <w:rPr>
          <w:color w:val="000000"/>
        </w:rPr>
        <w:t>,</w:t>
      </w:r>
      <w:r w:rsidR="001A4DF1">
        <w:rPr>
          <w:color w:val="000000"/>
        </w:rPr>
        <w:t xml:space="preserve"> similar to a flow diagram</w:t>
      </w:r>
      <w:r w:rsidR="00B119B1">
        <w:rPr>
          <w:color w:val="000000"/>
          <w:vertAlign w:val="superscript"/>
        </w:rPr>
        <w:t>5</w:t>
      </w:r>
      <w:r w:rsidR="00612BB5">
        <w:rPr>
          <w:color w:val="000000"/>
        </w:rPr>
        <w:t>.</w:t>
      </w:r>
    </w:p>
    <w:p w14:paraId="26F4D870" w14:textId="58ED18DF" w:rsidR="005E6FBE" w:rsidRDefault="001A4DF1" w:rsidP="004D13C7">
      <w:pPr>
        <w:pStyle w:val="Heading3"/>
        <w:jc w:val="left"/>
        <w:rPr>
          <w:i w:val="0"/>
        </w:rPr>
      </w:pPr>
      <w:bookmarkStart w:id="12" w:name="_Toc437459413"/>
      <w:r>
        <w:lastRenderedPageBreak/>
        <w:t>2</w:t>
      </w:r>
      <w:r w:rsidR="008F537F">
        <w:t>.</w:t>
      </w:r>
      <w:r w:rsidR="002D14B5">
        <w:t>3</w:t>
      </w:r>
      <w:r w:rsidR="005E6FBE">
        <w:t xml:space="preserve">.1 </w:t>
      </w:r>
      <w:r>
        <w:t>Use Case</w:t>
      </w:r>
      <w:r w:rsidR="008F537F">
        <w:t xml:space="preserve"> Diagram</w:t>
      </w:r>
      <w:bookmarkEnd w:id="12"/>
    </w:p>
    <w:p w14:paraId="1A1FF644" w14:textId="619429FD" w:rsidR="00984897" w:rsidRPr="00984897" w:rsidRDefault="00984897" w:rsidP="00C15C73">
      <w:pPr>
        <w:pStyle w:val="BodyText"/>
      </w:pPr>
      <w:r>
        <w:t>The use case diagram in Figure 2.1 shows activities that a user with admin access can perform in PIS. The administrator is the actor, and the processes are operations that the administrator can perform. The administrator can perform operations such as adding jails and jailors or viewing jails, jailors, prisoners, punishments, and visitors. Each process in this diagram typically represents each web page a user can view.</w:t>
      </w:r>
    </w:p>
    <w:p w14:paraId="57373D4F" w14:textId="77777777" w:rsidR="008F537F" w:rsidRPr="008F537F" w:rsidRDefault="008F537F" w:rsidP="008F537F">
      <w:pPr>
        <w:pStyle w:val="BodyText"/>
        <w:jc w:val="both"/>
      </w:pPr>
      <w:r>
        <w:rPr>
          <w:noProof/>
        </w:rPr>
        <w:drawing>
          <wp:inline distT="0" distB="0" distL="0" distR="0" wp14:anchorId="42E6A866" wp14:editId="25D73888">
            <wp:extent cx="4531995" cy="553339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31995" cy="5533390"/>
                    </a:xfrm>
                    <a:prstGeom prst="rect">
                      <a:avLst/>
                    </a:prstGeom>
                    <a:noFill/>
                    <a:ln w="9525">
                      <a:noFill/>
                      <a:miter lim="800000"/>
                      <a:headEnd/>
                      <a:tailEnd/>
                    </a:ln>
                  </pic:spPr>
                </pic:pic>
              </a:graphicData>
            </a:graphic>
          </wp:inline>
        </w:drawing>
      </w:r>
    </w:p>
    <w:p w14:paraId="7D37D8C9" w14:textId="0C1BBCAF" w:rsidR="005E6FBE" w:rsidRDefault="006A32E8" w:rsidP="006A32E8">
      <w:pPr>
        <w:pStyle w:val="Caption"/>
        <w:jc w:val="center"/>
      </w:pPr>
      <w:bookmarkStart w:id="13" w:name="_Toc427758171"/>
      <w:r>
        <w:t xml:space="preserve">Figure </w:t>
      </w:r>
      <w:fldSimple w:instr=" STYLEREF 1 \s ">
        <w:r w:rsidR="004B1482">
          <w:rPr>
            <w:noProof/>
          </w:rPr>
          <w:t>2</w:t>
        </w:r>
      </w:fldSimple>
      <w:r>
        <w:t>.</w:t>
      </w:r>
      <w:r w:rsidR="00432DD0">
        <w:fldChar w:fldCharType="begin"/>
      </w:r>
      <w:r>
        <w:instrText xml:space="preserve"> SEQ Figure \* ARABIC \s 1 </w:instrText>
      </w:r>
      <w:r w:rsidR="00432DD0">
        <w:fldChar w:fldCharType="separate"/>
      </w:r>
      <w:r w:rsidR="004B1482">
        <w:rPr>
          <w:noProof/>
        </w:rPr>
        <w:t>1</w:t>
      </w:r>
      <w:r w:rsidR="00432DD0">
        <w:fldChar w:fldCharType="end"/>
      </w:r>
      <w:r>
        <w:t xml:space="preserve"> </w:t>
      </w:r>
      <w:r w:rsidR="008F537F">
        <w:t xml:space="preserve">Use case diagram for </w:t>
      </w:r>
      <w:r w:rsidR="00984897">
        <w:t>a</w:t>
      </w:r>
      <w:r w:rsidR="008F537F">
        <w:t>dministrator</w:t>
      </w:r>
      <w:bookmarkEnd w:id="13"/>
    </w:p>
    <w:p w14:paraId="62849619" w14:textId="77777777" w:rsidR="00BE1124" w:rsidRPr="00AE49DC" w:rsidRDefault="00BE1124" w:rsidP="00C15C73">
      <w:pPr>
        <w:spacing w:before="240" w:line="480" w:lineRule="auto"/>
        <w:ind w:firstLine="720"/>
        <w:jc w:val="both"/>
      </w:pPr>
      <w:r>
        <w:lastRenderedPageBreak/>
        <w:t>The use case diagram in Figure 2.2 shows activities that a user with jailor access can perform in PIS. Jailor is the actor, and the processes are operations that the jailor can perform, such as adding prisoners, transferring prisoners, and viewing prisoners, punishments, bails, disposals, and medical reports. Each process in this diagram typically represents each web page a user can view.</w:t>
      </w:r>
    </w:p>
    <w:p w14:paraId="0DFB2945" w14:textId="77777777" w:rsidR="008F537F" w:rsidRDefault="008F537F" w:rsidP="00C15C73">
      <w:pPr>
        <w:spacing w:before="240" w:line="480" w:lineRule="auto"/>
        <w:jc w:val="both"/>
      </w:pPr>
      <w:r>
        <w:rPr>
          <w:noProof/>
        </w:rPr>
        <w:drawing>
          <wp:inline distT="0" distB="0" distL="0" distR="0" wp14:anchorId="4CA08D53" wp14:editId="465A93C6">
            <wp:extent cx="4825365" cy="54394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825365" cy="5439410"/>
                    </a:xfrm>
                    <a:prstGeom prst="rect">
                      <a:avLst/>
                    </a:prstGeom>
                    <a:noFill/>
                    <a:ln w="9525">
                      <a:noFill/>
                      <a:miter lim="800000"/>
                      <a:headEnd/>
                      <a:tailEnd/>
                    </a:ln>
                  </pic:spPr>
                </pic:pic>
              </a:graphicData>
            </a:graphic>
          </wp:inline>
        </w:drawing>
      </w:r>
    </w:p>
    <w:p w14:paraId="776B04AB" w14:textId="3F7F0003" w:rsidR="008F537F" w:rsidRDefault="008F537F" w:rsidP="008F537F">
      <w:pPr>
        <w:pStyle w:val="Caption"/>
        <w:jc w:val="center"/>
      </w:pPr>
      <w:r>
        <w:t xml:space="preserve">Figure </w:t>
      </w:r>
      <w:fldSimple w:instr=" STYLEREF 1 \s ">
        <w:r w:rsidR="004B1482">
          <w:rPr>
            <w:noProof/>
          </w:rPr>
          <w:t>2</w:t>
        </w:r>
      </w:fldSimple>
      <w:r>
        <w:t xml:space="preserve">.2 Use case diagram for </w:t>
      </w:r>
      <w:r w:rsidR="00BE1124">
        <w:t>j</w:t>
      </w:r>
      <w:r>
        <w:t>ailor</w:t>
      </w:r>
    </w:p>
    <w:p w14:paraId="74E9E52D" w14:textId="77777777" w:rsidR="00581652" w:rsidRDefault="00581652" w:rsidP="00581652">
      <w:pPr>
        <w:spacing w:before="240"/>
        <w:jc w:val="both"/>
      </w:pPr>
    </w:p>
    <w:p w14:paraId="4C09DA7F" w14:textId="1F38DA41" w:rsidR="00366DB6" w:rsidRDefault="001A4DF1" w:rsidP="00725E4B">
      <w:pPr>
        <w:pStyle w:val="Heading3"/>
        <w:spacing w:before="0" w:line="480" w:lineRule="auto"/>
        <w:jc w:val="left"/>
      </w:pPr>
      <w:bookmarkStart w:id="14" w:name="_Toc437459414"/>
      <w:r>
        <w:lastRenderedPageBreak/>
        <w:t>2</w:t>
      </w:r>
      <w:r w:rsidR="00366DB6">
        <w:t>.</w:t>
      </w:r>
      <w:r w:rsidR="002D14B5">
        <w:t>3</w:t>
      </w:r>
      <w:r w:rsidR="00366DB6">
        <w:t>.</w:t>
      </w:r>
      <w:r w:rsidR="00771179">
        <w:t>2</w:t>
      </w:r>
      <w:r w:rsidR="00366DB6">
        <w:t xml:space="preserve"> Sequence Diagram</w:t>
      </w:r>
      <w:bookmarkEnd w:id="14"/>
    </w:p>
    <w:p w14:paraId="31100A63" w14:textId="6F3ACC29" w:rsidR="00366DB6" w:rsidRDefault="00366DB6" w:rsidP="00F66CDD">
      <w:pPr>
        <w:pStyle w:val="BodyText"/>
        <w:jc w:val="both"/>
      </w:pPr>
      <w:r w:rsidRPr="00984E62">
        <w:t xml:space="preserve">A sequence diagram </w:t>
      </w:r>
      <w:r w:rsidR="00BE1124">
        <w:t>illustrates</w:t>
      </w:r>
      <w:r w:rsidRPr="00984E62">
        <w:t xml:space="preserve"> how groups of objects collaborate in some</w:t>
      </w:r>
      <w:r>
        <w:t xml:space="preserve"> </w:t>
      </w:r>
      <w:r w:rsidRPr="00984E62">
        <w:t>behavior over time</w:t>
      </w:r>
      <w:r w:rsidR="00BE1124">
        <w:t>,</w:t>
      </w:r>
      <w:r w:rsidRPr="00984E62">
        <w:t xml:space="preserve"> capturing the behavior of a single</w:t>
      </w:r>
      <w:r w:rsidR="00BE1124">
        <w:t>-</w:t>
      </w:r>
      <w:r w:rsidRPr="00984E62">
        <w:t>use case</w:t>
      </w:r>
      <w:r w:rsidR="00BE1124">
        <w:t xml:space="preserve"> and</w:t>
      </w:r>
      <w:r w:rsidRPr="00984E62">
        <w:t xml:space="preserve"> show</w:t>
      </w:r>
      <w:r w:rsidR="00BE1124">
        <w:t>ing</w:t>
      </w:r>
      <w:r w:rsidRPr="00984E62">
        <w:t xml:space="preserve"> the objects and messages that are passed between objects in the use case.</w:t>
      </w:r>
      <w:r w:rsidR="00BE1124">
        <w:t xml:space="preserve"> Figure 2.3 shows the sequence of how objects are connected within the system when the jailor is accessing PIS. As shown in the figure, the jailor initially logs into the system and then performs operations such as viewing, adding, or deleting prisoner details. This sequence diagram shows how a jailor can enter credentials, log in as jailor, and then perform multiple operations from there like viewing prisoners, punishments, bail details, etc.</w:t>
      </w:r>
    </w:p>
    <w:p w14:paraId="4F6B400C" w14:textId="77777777" w:rsidR="00366DB6" w:rsidRDefault="00366DB6" w:rsidP="00F66CDD">
      <w:pPr>
        <w:pStyle w:val="BodyText"/>
        <w:jc w:val="both"/>
      </w:pPr>
      <w:r>
        <w:rPr>
          <w:noProof/>
        </w:rPr>
        <w:drawing>
          <wp:inline distT="0" distB="0" distL="0" distR="0" wp14:anchorId="1BE3FEFB" wp14:editId="14B993D1">
            <wp:extent cx="5933440" cy="22961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33440" cy="2296160"/>
                    </a:xfrm>
                    <a:prstGeom prst="rect">
                      <a:avLst/>
                    </a:prstGeom>
                    <a:noFill/>
                    <a:ln w="9525">
                      <a:noFill/>
                      <a:miter lim="800000"/>
                      <a:headEnd/>
                      <a:tailEnd/>
                    </a:ln>
                  </pic:spPr>
                </pic:pic>
              </a:graphicData>
            </a:graphic>
          </wp:inline>
        </w:drawing>
      </w:r>
    </w:p>
    <w:p w14:paraId="6084DC28" w14:textId="3A5D4D00" w:rsidR="00366DB6" w:rsidRDefault="00366DB6" w:rsidP="00F66CDD">
      <w:pPr>
        <w:pStyle w:val="Caption"/>
        <w:spacing w:line="480" w:lineRule="auto"/>
        <w:jc w:val="center"/>
      </w:pPr>
      <w:r>
        <w:t xml:space="preserve">Figure </w:t>
      </w:r>
      <w:fldSimple w:instr=" STYLEREF 1 \s ">
        <w:r w:rsidR="004B1482">
          <w:rPr>
            <w:noProof/>
          </w:rPr>
          <w:t>2</w:t>
        </w:r>
      </w:fldSimple>
      <w:r>
        <w:t>.</w:t>
      </w:r>
      <w:r w:rsidR="00BE1124">
        <w:t>3</w:t>
      </w:r>
      <w:r>
        <w:t xml:space="preserve"> Sequence diagram for </w:t>
      </w:r>
      <w:r w:rsidR="00BE1124">
        <w:t>j</w:t>
      </w:r>
      <w:r>
        <w:t>ailor login</w:t>
      </w:r>
    </w:p>
    <w:p w14:paraId="42528491" w14:textId="313E9186" w:rsidR="00613179" w:rsidRPr="00771179" w:rsidRDefault="009B1C03" w:rsidP="00C15C73">
      <w:pPr>
        <w:spacing w:line="480" w:lineRule="auto"/>
        <w:jc w:val="both"/>
      </w:pPr>
      <w:r>
        <w:tab/>
      </w:r>
      <w:r w:rsidR="00613179">
        <w:t xml:space="preserve">Figures </w:t>
      </w:r>
      <w:r w:rsidR="00881A73">
        <w:t>2.</w:t>
      </w:r>
      <w:r w:rsidR="00BE1124">
        <w:t>4</w:t>
      </w:r>
      <w:r w:rsidR="00881A73">
        <w:t xml:space="preserve"> and 2</w:t>
      </w:r>
      <w:r w:rsidR="00613179">
        <w:t>.</w:t>
      </w:r>
      <w:r w:rsidR="00BE1124">
        <w:t>5</w:t>
      </w:r>
      <w:r w:rsidR="00613179">
        <w:t xml:space="preserve"> show </w:t>
      </w:r>
      <w:r w:rsidR="00881A73">
        <w:t>interaction</w:t>
      </w:r>
      <w:r w:rsidR="00DD3E0E">
        <w:t>s</w:t>
      </w:r>
      <w:r w:rsidR="00881A73">
        <w:t xml:space="preserve"> between objects when an administrator access</w:t>
      </w:r>
      <w:r w:rsidR="00DD3E0E">
        <w:t>es</w:t>
      </w:r>
      <w:r w:rsidR="00881A73">
        <w:t xml:space="preserve"> PIS</w:t>
      </w:r>
      <w:r w:rsidR="00613179">
        <w:t xml:space="preserve">. </w:t>
      </w:r>
      <w:r w:rsidR="00FB55BD">
        <w:t xml:space="preserve">The actor </w:t>
      </w:r>
      <w:r w:rsidR="00DD3E0E">
        <w:t>“</w:t>
      </w:r>
      <w:r w:rsidR="00FB55BD">
        <w:t>Admin</w:t>
      </w:r>
      <w:r w:rsidR="00DD3E0E">
        <w:t>”</w:t>
      </w:r>
      <w:r w:rsidR="00FB55BD">
        <w:t xml:space="preserve"> can access the system</w:t>
      </w:r>
      <w:r w:rsidR="00DD3E0E">
        <w:t>,</w:t>
      </w:r>
      <w:r w:rsidR="00FB55BD">
        <w:t xml:space="preserve"> </w:t>
      </w:r>
      <w:r w:rsidR="00DD3E0E">
        <w:t>thereby</w:t>
      </w:r>
      <w:r w:rsidR="00FB55BD">
        <w:t xml:space="preserve"> access</w:t>
      </w:r>
      <w:r w:rsidR="00DD3E0E">
        <w:t>ing</w:t>
      </w:r>
      <w:r w:rsidR="00FB55BD">
        <w:t xml:space="preserve"> the database. Admin can </w:t>
      </w:r>
      <w:r w:rsidR="00DD3E0E">
        <w:t xml:space="preserve">then </w:t>
      </w:r>
      <w:r w:rsidR="00FB55BD">
        <w:t xml:space="preserve">perform operations </w:t>
      </w:r>
      <w:r w:rsidR="00DD3E0E">
        <w:t>such as</w:t>
      </w:r>
      <w:r w:rsidR="00FB55BD">
        <w:t xml:space="preserve"> adding jailors</w:t>
      </w:r>
      <w:r w:rsidR="00DD3E0E">
        <w:t xml:space="preserve"> and</w:t>
      </w:r>
      <w:r w:rsidR="00FB55BD">
        <w:t xml:space="preserve"> viewing prisoner details</w:t>
      </w:r>
      <w:r w:rsidR="00DD3E0E">
        <w:t>,</w:t>
      </w:r>
      <w:r w:rsidR="00FB55BD">
        <w:t xml:space="preserve"> which involve actor to system interaction. </w:t>
      </w:r>
      <w:r w:rsidR="00DD3E0E">
        <w:t>The s</w:t>
      </w:r>
      <w:r w:rsidR="00FB55BD">
        <w:t xml:space="preserve">ystem </w:t>
      </w:r>
      <w:r w:rsidR="00DD3E0E">
        <w:t>then</w:t>
      </w:r>
      <w:r w:rsidR="00FB55BD">
        <w:t xml:space="preserve"> interacts with </w:t>
      </w:r>
      <w:r w:rsidR="00DD3E0E">
        <w:t xml:space="preserve">the </w:t>
      </w:r>
      <w:r w:rsidR="00FB55BD">
        <w:t xml:space="preserve">database to verify the </w:t>
      </w:r>
      <w:r w:rsidR="00612BB5">
        <w:t xml:space="preserve">user </w:t>
      </w:r>
      <w:r w:rsidR="00FB55BD">
        <w:t>credentials</w:t>
      </w:r>
      <w:r w:rsidR="00612BB5">
        <w:t xml:space="preserve"> or to</w:t>
      </w:r>
      <w:r w:rsidR="00FB55BD">
        <w:t xml:space="preserve"> </w:t>
      </w:r>
      <w:r w:rsidR="00612BB5">
        <w:t xml:space="preserve">enter </w:t>
      </w:r>
      <w:r w:rsidR="00FB55BD">
        <w:t xml:space="preserve">jailor details. These operations are performed in the back end. </w:t>
      </w:r>
    </w:p>
    <w:p w14:paraId="72B4976C" w14:textId="77777777" w:rsidR="00613179" w:rsidRPr="00613179" w:rsidRDefault="00613179" w:rsidP="00725E4B">
      <w:pPr>
        <w:jc w:val="both"/>
      </w:pPr>
    </w:p>
    <w:p w14:paraId="152207E4" w14:textId="77777777" w:rsidR="0037361D" w:rsidRDefault="0037361D" w:rsidP="0037361D">
      <w:r>
        <w:rPr>
          <w:noProof/>
        </w:rPr>
        <w:lastRenderedPageBreak/>
        <w:drawing>
          <wp:inline distT="0" distB="0" distL="0" distR="0" wp14:anchorId="2E6867FB" wp14:editId="7669E4B8">
            <wp:extent cx="5939790" cy="3840480"/>
            <wp:effectExtent l="19050" t="0" r="381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39790" cy="3840480"/>
                    </a:xfrm>
                    <a:prstGeom prst="rect">
                      <a:avLst/>
                    </a:prstGeom>
                    <a:noFill/>
                    <a:ln w="9525">
                      <a:noFill/>
                      <a:miter lim="800000"/>
                      <a:headEnd/>
                      <a:tailEnd/>
                    </a:ln>
                  </pic:spPr>
                </pic:pic>
              </a:graphicData>
            </a:graphic>
          </wp:inline>
        </w:drawing>
      </w:r>
    </w:p>
    <w:p w14:paraId="559580D5" w14:textId="600C5011" w:rsidR="0037361D" w:rsidRPr="0037361D" w:rsidRDefault="0037361D" w:rsidP="00F66CDD">
      <w:pPr>
        <w:pStyle w:val="Caption"/>
        <w:spacing w:line="480" w:lineRule="auto"/>
        <w:jc w:val="center"/>
      </w:pPr>
      <w:r>
        <w:t xml:space="preserve">Figure </w:t>
      </w:r>
      <w:fldSimple w:instr=" STYLEREF 1 \s ">
        <w:r w:rsidR="004B1482">
          <w:rPr>
            <w:noProof/>
          </w:rPr>
          <w:t>2</w:t>
        </w:r>
      </w:fldSimple>
      <w:r>
        <w:t>.</w:t>
      </w:r>
      <w:r w:rsidR="00BE1124">
        <w:t>4</w:t>
      </w:r>
      <w:r>
        <w:t xml:space="preserve"> Sequence diagram for </w:t>
      </w:r>
      <w:r w:rsidR="00BE1124">
        <w:t>s</w:t>
      </w:r>
      <w:r>
        <w:t xml:space="preserve">ervices for an </w:t>
      </w:r>
      <w:r w:rsidR="00BE1124">
        <w:t>a</w:t>
      </w:r>
      <w:r>
        <w:t>dministrator</w:t>
      </w:r>
    </w:p>
    <w:p w14:paraId="637C3E66" w14:textId="77777777" w:rsidR="00366DB6" w:rsidRDefault="00366DB6" w:rsidP="00366DB6">
      <w:pPr>
        <w:spacing w:line="480" w:lineRule="auto"/>
        <w:jc w:val="both"/>
      </w:pPr>
      <w:r>
        <w:rPr>
          <w:noProof/>
        </w:rPr>
        <w:drawing>
          <wp:inline distT="0" distB="0" distL="0" distR="0" wp14:anchorId="57784D32" wp14:editId="3D3655CD">
            <wp:extent cx="5932805" cy="25730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32805" cy="2573020"/>
                    </a:xfrm>
                    <a:prstGeom prst="rect">
                      <a:avLst/>
                    </a:prstGeom>
                    <a:noFill/>
                    <a:ln w="9525">
                      <a:noFill/>
                      <a:miter lim="800000"/>
                      <a:headEnd/>
                      <a:tailEnd/>
                    </a:ln>
                  </pic:spPr>
                </pic:pic>
              </a:graphicData>
            </a:graphic>
          </wp:inline>
        </w:drawing>
      </w:r>
    </w:p>
    <w:p w14:paraId="3072B2C9" w14:textId="184D7EE3" w:rsidR="00366DB6" w:rsidRDefault="00366DB6" w:rsidP="0037361D">
      <w:pPr>
        <w:pStyle w:val="Caption"/>
        <w:spacing w:line="480" w:lineRule="auto"/>
        <w:jc w:val="center"/>
      </w:pPr>
      <w:r>
        <w:t xml:space="preserve">Figure </w:t>
      </w:r>
      <w:fldSimple w:instr=" STYLEREF 1 \s ">
        <w:r w:rsidR="004B1482">
          <w:rPr>
            <w:noProof/>
          </w:rPr>
          <w:t>2</w:t>
        </w:r>
      </w:fldSimple>
      <w:r>
        <w:t>.</w:t>
      </w:r>
      <w:r w:rsidR="00BE1124">
        <w:t>5</w:t>
      </w:r>
      <w:r>
        <w:t xml:space="preserve"> Sequence diagram for </w:t>
      </w:r>
      <w:r w:rsidR="00BE1124">
        <w:t>s</w:t>
      </w:r>
      <w:r w:rsidR="0037361D">
        <w:t xml:space="preserve">ervices for an </w:t>
      </w:r>
      <w:r w:rsidR="00BE1124">
        <w:t>a</w:t>
      </w:r>
      <w:r w:rsidR="0037361D">
        <w:t>dministrator</w:t>
      </w:r>
    </w:p>
    <w:p w14:paraId="3B4199CB" w14:textId="6E74E2C5" w:rsidR="0037361D" w:rsidRDefault="001A4DF1" w:rsidP="0037361D">
      <w:pPr>
        <w:pStyle w:val="Heading3"/>
        <w:spacing w:line="480" w:lineRule="auto"/>
        <w:jc w:val="both"/>
      </w:pPr>
      <w:bookmarkStart w:id="15" w:name="_Toc437459415"/>
      <w:r>
        <w:lastRenderedPageBreak/>
        <w:t>2</w:t>
      </w:r>
      <w:r w:rsidR="00771179">
        <w:t>.</w:t>
      </w:r>
      <w:r w:rsidR="002D14B5">
        <w:t>3</w:t>
      </w:r>
      <w:r w:rsidR="00771179">
        <w:t>.3</w:t>
      </w:r>
      <w:r w:rsidR="0037361D">
        <w:t xml:space="preserve"> Activity Diagram</w:t>
      </w:r>
      <w:bookmarkEnd w:id="15"/>
    </w:p>
    <w:p w14:paraId="5EB5D33E" w14:textId="79A3C19C" w:rsidR="0037361D" w:rsidRDefault="0037361D" w:rsidP="00F66CDD">
      <w:pPr>
        <w:pStyle w:val="BodyText"/>
        <w:jc w:val="both"/>
      </w:pPr>
      <w:r w:rsidRPr="00EC4113">
        <w:t>Activity diagrams describe the workflow behavior of a system</w:t>
      </w:r>
      <w:r w:rsidR="00080DBD">
        <w:t xml:space="preserve"> and</w:t>
      </w:r>
      <w:r w:rsidRPr="00EC4113">
        <w:t xml:space="preserve"> the </w:t>
      </w:r>
      <w:r w:rsidR="00080DBD">
        <w:t>s</w:t>
      </w:r>
      <w:r w:rsidRPr="00EC4113">
        <w:t xml:space="preserve">tate of activities by showing the sequence of activities performed. Activity diagrams can show </w:t>
      </w:r>
      <w:r w:rsidR="00080DBD">
        <w:t xml:space="preserve">conditional or parallel </w:t>
      </w:r>
      <w:r w:rsidRPr="00EC4113">
        <w:t>activities</w:t>
      </w:r>
      <w:r>
        <w:t>.</w:t>
      </w:r>
      <w:r w:rsidR="00CC251F">
        <w:t xml:space="preserve"> The activity diagram in Figure 2.6 represents each operation that can be performed by jailors, administrators, and common operations, such as logging in and out of the system. Operations such as adding and deleting jails for the administrator or adding and deleting prisoners for the jailor are represented in the figure.</w:t>
      </w:r>
    </w:p>
    <w:p w14:paraId="0075CAD8" w14:textId="77777777" w:rsidR="0037361D" w:rsidRDefault="0037361D" w:rsidP="0037361D">
      <w:pPr>
        <w:pStyle w:val="BodyText"/>
        <w:jc w:val="both"/>
      </w:pPr>
      <w:r>
        <w:rPr>
          <w:noProof/>
        </w:rPr>
        <w:drawing>
          <wp:inline distT="0" distB="0" distL="0" distR="0" wp14:anchorId="68865CC2" wp14:editId="05A15CAA">
            <wp:extent cx="5939790" cy="4374515"/>
            <wp:effectExtent l="19050" t="0" r="381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39790" cy="4374515"/>
                    </a:xfrm>
                    <a:prstGeom prst="rect">
                      <a:avLst/>
                    </a:prstGeom>
                    <a:noFill/>
                    <a:ln w="9525">
                      <a:noFill/>
                      <a:miter lim="800000"/>
                      <a:headEnd/>
                      <a:tailEnd/>
                    </a:ln>
                  </pic:spPr>
                </pic:pic>
              </a:graphicData>
            </a:graphic>
          </wp:inline>
        </w:drawing>
      </w:r>
    </w:p>
    <w:p w14:paraId="41F3615D" w14:textId="44B7807C" w:rsidR="0037361D" w:rsidRDefault="0037361D" w:rsidP="0037361D">
      <w:pPr>
        <w:pStyle w:val="Caption"/>
        <w:jc w:val="center"/>
      </w:pPr>
      <w:r>
        <w:t xml:space="preserve">Figure </w:t>
      </w:r>
      <w:fldSimple w:instr=" STYLEREF 1 \s ">
        <w:r w:rsidR="004B1482">
          <w:rPr>
            <w:noProof/>
          </w:rPr>
          <w:t>2</w:t>
        </w:r>
      </w:fldSimple>
      <w:r>
        <w:t>.</w:t>
      </w:r>
      <w:r w:rsidR="00BE1124">
        <w:t>6</w:t>
      </w:r>
      <w:r>
        <w:t xml:space="preserve"> Activity </w:t>
      </w:r>
      <w:r w:rsidR="00BE1124">
        <w:t>d</w:t>
      </w:r>
      <w:r>
        <w:t>iagram</w:t>
      </w:r>
    </w:p>
    <w:p w14:paraId="41EBB676" w14:textId="77777777" w:rsidR="0037361D" w:rsidRPr="0037361D" w:rsidRDefault="0037361D" w:rsidP="00C15C73">
      <w:pPr>
        <w:pStyle w:val="BodyText"/>
        <w:jc w:val="both"/>
      </w:pPr>
    </w:p>
    <w:p w14:paraId="0AC3A942" w14:textId="67B8AB40" w:rsidR="00DE3828" w:rsidRDefault="00F91127" w:rsidP="001F0644">
      <w:pPr>
        <w:pStyle w:val="Heading2"/>
        <w:spacing w:line="480" w:lineRule="auto"/>
        <w:jc w:val="both"/>
      </w:pPr>
      <w:bookmarkStart w:id="16" w:name="_Toc437459416"/>
      <w:r>
        <w:lastRenderedPageBreak/>
        <w:t>2</w:t>
      </w:r>
      <w:r w:rsidR="002D14B5">
        <w:t>.4</w:t>
      </w:r>
      <w:r w:rsidR="005E6FBE">
        <w:t xml:space="preserve"> </w:t>
      </w:r>
      <w:r w:rsidR="00171A2D">
        <w:t>Database Design</w:t>
      </w:r>
      <w:bookmarkEnd w:id="16"/>
    </w:p>
    <w:p w14:paraId="0F40FB08" w14:textId="3BD9A6FB" w:rsidR="002878BE" w:rsidRDefault="0055506C" w:rsidP="00F66CDD">
      <w:pPr>
        <w:pStyle w:val="BodyText"/>
        <w:jc w:val="both"/>
      </w:pPr>
      <w:r>
        <w:t xml:space="preserve">Optimal </w:t>
      </w:r>
      <w:r w:rsidR="00CC251F">
        <w:t>d</w:t>
      </w:r>
      <w:r w:rsidR="002878BE">
        <w:t>atabase</w:t>
      </w:r>
      <w:r w:rsidR="00B119B1">
        <w:rPr>
          <w:vertAlign w:val="superscript"/>
        </w:rPr>
        <w:t>6</w:t>
      </w:r>
      <w:r w:rsidR="002878BE">
        <w:t xml:space="preserve"> design </w:t>
      </w:r>
      <w:r>
        <w:t xml:space="preserve">for any web application </w:t>
      </w:r>
      <w:r w:rsidR="002878BE">
        <w:t>is as important as the user interface and logical designing. Logical designing initially involves coding the middle tier logic to satisfy client needs</w:t>
      </w:r>
      <w:r w:rsidR="00A72F82">
        <w:t>.</w:t>
      </w:r>
      <w:r w:rsidR="002878BE">
        <w:t xml:space="preserve"> </w:t>
      </w:r>
      <w:r w:rsidR="00A72F82">
        <w:t>T</w:t>
      </w:r>
      <w:r w:rsidR="002878BE">
        <w:t>he latter part of logical designing redirects to database design</w:t>
      </w:r>
      <w:r w:rsidR="00A72F82">
        <w:t>,</w:t>
      </w:r>
      <w:r w:rsidR="002878BE">
        <w:t xml:space="preserve"> </w:t>
      </w:r>
      <w:r w:rsidR="00A72F82">
        <w:t>which</w:t>
      </w:r>
      <w:r w:rsidR="002878BE">
        <w:t xml:space="preserve"> </w:t>
      </w:r>
      <w:r w:rsidR="00A72F82">
        <w:t>should</w:t>
      </w:r>
      <w:r w:rsidR="002878BE">
        <w:t xml:space="preserve"> be able to hold all necessary data without redundancy and </w:t>
      </w:r>
      <w:r>
        <w:t xml:space="preserve">valid </w:t>
      </w:r>
      <w:r w:rsidR="002878BE">
        <w:t xml:space="preserve">constraints. </w:t>
      </w:r>
      <w:r w:rsidR="00A72F82">
        <w:t>In</w:t>
      </w:r>
      <w:r w:rsidR="002878BE">
        <w:t xml:space="preserve"> PIS, </w:t>
      </w:r>
      <w:r w:rsidR="00A72F82">
        <w:t>the</w:t>
      </w:r>
      <w:r w:rsidR="002878BE">
        <w:t xml:space="preserve"> MySQL database </w:t>
      </w:r>
      <w:r w:rsidR="00A72F82">
        <w:t xml:space="preserve">was used </w:t>
      </w:r>
      <w:r w:rsidR="002878BE">
        <w:t>to store the data</w:t>
      </w:r>
      <w:r w:rsidR="00A72F82">
        <w:t>,</w:t>
      </w:r>
      <w:r w:rsidR="002878BE">
        <w:t xml:space="preserve"> and </w:t>
      </w:r>
      <w:r w:rsidR="00A72F82">
        <w:t>the subsequent</w:t>
      </w:r>
      <w:r w:rsidR="002878BE">
        <w:t xml:space="preserve"> database </w:t>
      </w:r>
      <w:r w:rsidR="00A72F82">
        <w:t xml:space="preserve">was designed </w:t>
      </w:r>
      <w:r w:rsidR="002878BE">
        <w:t xml:space="preserve">in MySQL. </w:t>
      </w:r>
      <w:r w:rsidR="00A72F82">
        <w:t>B</w:t>
      </w:r>
      <w:r w:rsidR="00570537">
        <w:t>ased on requirements gathered,</w:t>
      </w:r>
      <w:r w:rsidR="00A72F82">
        <w:t xml:space="preserve"> </w:t>
      </w:r>
      <w:r w:rsidR="00570537">
        <w:t xml:space="preserve">data </w:t>
      </w:r>
      <w:r w:rsidR="00A72F82">
        <w:t>pertaining to</w:t>
      </w:r>
      <w:r w:rsidR="00570537">
        <w:t xml:space="preserve"> user credentials </w:t>
      </w:r>
      <w:r w:rsidR="00A72F82">
        <w:t>for</w:t>
      </w:r>
      <w:r w:rsidR="00570537">
        <w:t xml:space="preserve"> system</w:t>
      </w:r>
      <w:r w:rsidR="00A72F82">
        <w:t xml:space="preserve"> login</w:t>
      </w:r>
      <w:r w:rsidR="00570537">
        <w:t>, jailor details, jail details</w:t>
      </w:r>
      <w:r w:rsidR="00A72F82">
        <w:t>,</w:t>
      </w:r>
      <w:r w:rsidR="00570537">
        <w:t xml:space="preserve"> and prisoner data </w:t>
      </w:r>
      <w:r w:rsidR="00A72F82">
        <w:t>such as</w:t>
      </w:r>
      <w:r w:rsidR="00570537">
        <w:t xml:space="preserve"> names, punishment details, </w:t>
      </w:r>
      <w:r w:rsidR="00A72F82">
        <w:t xml:space="preserve">and </w:t>
      </w:r>
      <w:r w:rsidR="00570537">
        <w:t>work details</w:t>
      </w:r>
      <w:r w:rsidR="00A72F82">
        <w:t xml:space="preserve"> must be stored in PIS</w:t>
      </w:r>
      <w:r w:rsidR="00570537">
        <w:t xml:space="preserve">. </w:t>
      </w:r>
      <w:r w:rsidR="00A72F82">
        <w:t>Therefore, in order to</w:t>
      </w:r>
      <w:r w:rsidR="00570537">
        <w:t xml:space="preserve"> </w:t>
      </w:r>
      <w:r w:rsidR="00A72F82">
        <w:t>prevent</w:t>
      </w:r>
      <w:r w:rsidR="00570537">
        <w:t xml:space="preserve"> redundant data columns, 11 tables </w:t>
      </w:r>
      <w:r w:rsidR="00A72F82">
        <w:t>were created that</w:t>
      </w:r>
      <w:r w:rsidR="00570537">
        <w:t xml:space="preserve"> </w:t>
      </w:r>
      <w:r w:rsidR="00A72F82">
        <w:t>were</w:t>
      </w:r>
      <w:r w:rsidR="00570537">
        <w:t xml:space="preserve"> related using primary keys and foreign keys to store all data. </w:t>
      </w:r>
    </w:p>
    <w:p w14:paraId="4AEB2245" w14:textId="32E136B8" w:rsidR="002A1F69" w:rsidRDefault="002A1F69" w:rsidP="00F66CDD">
      <w:pPr>
        <w:pStyle w:val="BodyText"/>
        <w:jc w:val="both"/>
      </w:pPr>
      <w:r>
        <w:t>Table 2.1 verifies</w:t>
      </w:r>
      <w:r w:rsidR="0055506C">
        <w:t xml:space="preserve"> credentials</w:t>
      </w:r>
      <w:r>
        <w:t xml:space="preserve"> and stores credentials of PIS users with roles of Admin or Jailor. The column </w:t>
      </w:r>
      <w:r w:rsidRPr="005B1802">
        <w:rPr>
          <w:i/>
        </w:rPr>
        <w:t>userid</w:t>
      </w:r>
      <w:r>
        <w:t xml:space="preserve"> stores the user’s login ID; the respective password is shown in the </w:t>
      </w:r>
      <w:r w:rsidRPr="005B1802">
        <w:rPr>
          <w:i/>
        </w:rPr>
        <w:t>password</w:t>
      </w:r>
      <w:r>
        <w:t xml:space="preserve"> column. Only the administrator can add new rows to this table from the front end.</w:t>
      </w:r>
    </w:p>
    <w:p w14:paraId="2C9ED604" w14:textId="1D0FF10C" w:rsidR="001F0644" w:rsidRDefault="00F66CDD" w:rsidP="00C15C73">
      <w:pPr>
        <w:spacing w:line="480" w:lineRule="auto"/>
        <w:jc w:val="center"/>
        <w:rPr>
          <w:b/>
        </w:rPr>
      </w:pPr>
      <w:r>
        <w:rPr>
          <w:b/>
          <w:noProof/>
        </w:rPr>
        <w:drawing>
          <wp:anchor distT="0" distB="0" distL="114300" distR="114300" simplePos="0" relativeHeight="251649024" behindDoc="1" locked="0" layoutInCell="1" allowOverlap="1" wp14:anchorId="1A6CA599" wp14:editId="5519AF21">
            <wp:simplePos x="0" y="0"/>
            <wp:positionH relativeFrom="column">
              <wp:posOffset>1863725</wp:posOffset>
            </wp:positionH>
            <wp:positionV relativeFrom="paragraph">
              <wp:posOffset>375285</wp:posOffset>
            </wp:positionV>
            <wp:extent cx="2202180" cy="768350"/>
            <wp:effectExtent l="0" t="0" r="0" b="0"/>
            <wp:wrapTopAndBottom/>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2180" cy="768350"/>
                    </a:xfrm>
                    <a:prstGeom prst="rect">
                      <a:avLst/>
                    </a:prstGeom>
                    <a:noFill/>
                    <a:ln w="9525">
                      <a:noFill/>
                      <a:miter lim="800000"/>
                      <a:headEnd/>
                      <a:tailEnd/>
                    </a:ln>
                  </pic:spPr>
                </pic:pic>
              </a:graphicData>
            </a:graphic>
          </wp:anchor>
        </w:drawing>
      </w:r>
      <w:r w:rsidR="001F0644">
        <w:rPr>
          <w:b/>
        </w:rPr>
        <w:t>Table</w:t>
      </w:r>
      <w:r w:rsidR="00A72F82">
        <w:rPr>
          <w:b/>
        </w:rPr>
        <w:t xml:space="preserve"> 2.1</w:t>
      </w:r>
      <w:r w:rsidR="001F0644">
        <w:rPr>
          <w:b/>
        </w:rPr>
        <w:t xml:space="preserve"> Login</w:t>
      </w:r>
    </w:p>
    <w:p w14:paraId="64851963" w14:textId="77777777" w:rsidR="001F0644" w:rsidRDefault="001F0644" w:rsidP="00F66CDD">
      <w:pPr>
        <w:spacing w:line="480" w:lineRule="auto"/>
        <w:jc w:val="both"/>
        <w:rPr>
          <w:b/>
        </w:rPr>
      </w:pPr>
    </w:p>
    <w:p w14:paraId="6402D961" w14:textId="29A338F5" w:rsidR="00F66CDD" w:rsidRPr="005454A1" w:rsidRDefault="002A1F69" w:rsidP="00C15C73">
      <w:pPr>
        <w:spacing w:after="240" w:line="480" w:lineRule="auto"/>
        <w:ind w:firstLine="720"/>
        <w:jc w:val="both"/>
      </w:pPr>
      <w:r>
        <w:t>Table 2.2 stores the jailor’s information and relevant jail details assigned to the jailor by the administrator. The jailor data can contain information regarding the jailor’s address, gender, phone, and allotted jail name, all stored in individual columns. The administrator can create new jailors (i.e., add new rows to this table).</w:t>
      </w:r>
    </w:p>
    <w:p w14:paraId="5C5A5B4B" w14:textId="4C2B1066" w:rsidR="001F0644" w:rsidRDefault="00F66CDD" w:rsidP="00C15C73">
      <w:pPr>
        <w:spacing w:line="480" w:lineRule="auto"/>
        <w:jc w:val="center"/>
        <w:rPr>
          <w:b/>
        </w:rPr>
      </w:pPr>
      <w:r>
        <w:rPr>
          <w:b/>
          <w:noProof/>
        </w:rPr>
        <w:lastRenderedPageBreak/>
        <w:drawing>
          <wp:anchor distT="0" distB="0" distL="114300" distR="114300" simplePos="0" relativeHeight="251653120" behindDoc="0" locked="0" layoutInCell="1" allowOverlap="1" wp14:anchorId="556068F1" wp14:editId="6EA6CB3A">
            <wp:simplePos x="0" y="0"/>
            <wp:positionH relativeFrom="column">
              <wp:posOffset>1745417</wp:posOffset>
            </wp:positionH>
            <wp:positionV relativeFrom="paragraph">
              <wp:posOffset>391861</wp:posOffset>
            </wp:positionV>
            <wp:extent cx="2435860" cy="182181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5860" cy="1821815"/>
                    </a:xfrm>
                    <a:prstGeom prst="rect">
                      <a:avLst/>
                    </a:prstGeom>
                    <a:noFill/>
                    <a:ln w="9525">
                      <a:noFill/>
                      <a:miter lim="800000"/>
                      <a:headEnd/>
                      <a:tailEnd/>
                    </a:ln>
                  </pic:spPr>
                </pic:pic>
              </a:graphicData>
            </a:graphic>
          </wp:anchor>
        </w:drawing>
      </w:r>
      <w:r w:rsidR="001F0644">
        <w:rPr>
          <w:b/>
        </w:rPr>
        <w:t>Table</w:t>
      </w:r>
      <w:r w:rsidR="00082AA5">
        <w:rPr>
          <w:b/>
        </w:rPr>
        <w:t xml:space="preserve"> 2.2</w:t>
      </w:r>
      <w:r w:rsidR="001F0644">
        <w:rPr>
          <w:b/>
        </w:rPr>
        <w:t xml:space="preserve"> Jailor</w:t>
      </w:r>
      <w:r w:rsidR="00082AA5">
        <w:rPr>
          <w:b/>
        </w:rPr>
        <w:t>’</w:t>
      </w:r>
      <w:r w:rsidR="001F0644">
        <w:rPr>
          <w:b/>
        </w:rPr>
        <w:t xml:space="preserve">s </w:t>
      </w:r>
      <w:r w:rsidR="00082AA5">
        <w:rPr>
          <w:b/>
        </w:rPr>
        <w:t>r</w:t>
      </w:r>
      <w:r w:rsidR="001F0644">
        <w:rPr>
          <w:b/>
        </w:rPr>
        <w:t>egistration</w:t>
      </w:r>
    </w:p>
    <w:p w14:paraId="116D2C28" w14:textId="77777777" w:rsidR="001F0644" w:rsidRDefault="001F0644" w:rsidP="00F66CDD">
      <w:pPr>
        <w:spacing w:line="480" w:lineRule="auto"/>
        <w:jc w:val="both"/>
        <w:rPr>
          <w:b/>
        </w:rPr>
      </w:pPr>
    </w:p>
    <w:p w14:paraId="2443C131" w14:textId="68B97224" w:rsidR="001F0644" w:rsidRPr="005454A1" w:rsidRDefault="002A1F69" w:rsidP="00C15C73">
      <w:pPr>
        <w:spacing w:line="480" w:lineRule="auto"/>
        <w:ind w:firstLine="720"/>
        <w:jc w:val="both"/>
      </w:pPr>
      <w:r>
        <w:t xml:space="preserve">Table 2.3 stores information regarding the jail and </w:t>
      </w:r>
      <w:r w:rsidR="0055506C">
        <w:t>jails</w:t>
      </w:r>
      <w:r>
        <w:t xml:space="preserve"> location. Jails stored in this table are assigned to jailors by the administrator. The jail creation and jail assignment </w:t>
      </w:r>
      <w:r w:rsidR="0055506C">
        <w:t xml:space="preserve">in the database </w:t>
      </w:r>
      <w:r>
        <w:t>can only be made by the administrator and are updated or created in this table.</w:t>
      </w:r>
    </w:p>
    <w:p w14:paraId="5657334A" w14:textId="590DB6EB" w:rsidR="001F0644" w:rsidRDefault="00F66CDD" w:rsidP="00C15C73">
      <w:pPr>
        <w:spacing w:line="480" w:lineRule="auto"/>
        <w:jc w:val="center"/>
        <w:rPr>
          <w:b/>
        </w:rPr>
      </w:pPr>
      <w:r>
        <w:rPr>
          <w:b/>
          <w:noProof/>
        </w:rPr>
        <w:drawing>
          <wp:anchor distT="0" distB="0" distL="114300" distR="114300" simplePos="0" relativeHeight="251657216" behindDoc="0" locked="0" layoutInCell="1" allowOverlap="1" wp14:anchorId="0FCF5C92" wp14:editId="211F011E">
            <wp:simplePos x="0" y="0"/>
            <wp:positionH relativeFrom="column">
              <wp:posOffset>1507490</wp:posOffset>
            </wp:positionH>
            <wp:positionV relativeFrom="paragraph">
              <wp:posOffset>391795</wp:posOffset>
            </wp:positionV>
            <wp:extent cx="2903855" cy="166052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855" cy="1660525"/>
                    </a:xfrm>
                    <a:prstGeom prst="rect">
                      <a:avLst/>
                    </a:prstGeom>
                    <a:noFill/>
                    <a:ln w="9525">
                      <a:noFill/>
                      <a:miter lim="800000"/>
                      <a:headEnd/>
                      <a:tailEnd/>
                    </a:ln>
                  </pic:spPr>
                </pic:pic>
              </a:graphicData>
            </a:graphic>
          </wp:anchor>
        </w:drawing>
      </w:r>
      <w:r w:rsidR="001F0644">
        <w:rPr>
          <w:b/>
        </w:rPr>
        <w:t>Table</w:t>
      </w:r>
      <w:r w:rsidR="002A1F69">
        <w:rPr>
          <w:b/>
        </w:rPr>
        <w:t xml:space="preserve"> 2.3</w:t>
      </w:r>
      <w:r w:rsidR="001F0644">
        <w:rPr>
          <w:b/>
        </w:rPr>
        <w:t xml:space="preserve"> Jail </w:t>
      </w:r>
      <w:r w:rsidR="002A1F69">
        <w:rPr>
          <w:b/>
        </w:rPr>
        <w:t>r</w:t>
      </w:r>
      <w:r w:rsidR="001F0644">
        <w:rPr>
          <w:b/>
        </w:rPr>
        <w:t>egistration</w:t>
      </w:r>
    </w:p>
    <w:p w14:paraId="6A578A74" w14:textId="77777777" w:rsidR="001F0644" w:rsidRDefault="001F0644" w:rsidP="00F66CDD">
      <w:pPr>
        <w:spacing w:line="480" w:lineRule="auto"/>
        <w:jc w:val="both"/>
        <w:rPr>
          <w:b/>
        </w:rPr>
      </w:pPr>
    </w:p>
    <w:p w14:paraId="3B67658C" w14:textId="0244905F" w:rsidR="00A73038" w:rsidRDefault="002A1F69" w:rsidP="00C15C73">
      <w:pPr>
        <w:spacing w:after="240" w:line="480" w:lineRule="auto"/>
        <w:ind w:firstLine="720"/>
        <w:jc w:val="both"/>
      </w:pPr>
      <w:r>
        <w:t xml:space="preserve">Table 2.4, which stores all prisoner information from all the jails, can be separated for each jail using </w:t>
      </w:r>
      <w:r w:rsidRPr="00C15C73">
        <w:rPr>
          <w:i/>
        </w:rPr>
        <w:t>jailid</w:t>
      </w:r>
      <w:r>
        <w:t>. This table is accessed whenever a jailor or administrator views prisoner information, but only a jailor can add data to this table. This table can also be accessed to autocomplete the prisoner’s name when the user is searching for a particular prisoner.</w:t>
      </w:r>
    </w:p>
    <w:p w14:paraId="08AF8ACC" w14:textId="77777777" w:rsidR="00F66CDD" w:rsidRDefault="00F66CDD" w:rsidP="00F66CDD">
      <w:pPr>
        <w:spacing w:after="240" w:line="480" w:lineRule="auto"/>
        <w:jc w:val="both"/>
      </w:pPr>
    </w:p>
    <w:p w14:paraId="516C6CE7" w14:textId="4689E1E4" w:rsidR="001F0644" w:rsidRDefault="00F66CDD" w:rsidP="00C15C73">
      <w:pPr>
        <w:spacing w:line="480" w:lineRule="auto"/>
        <w:jc w:val="center"/>
        <w:rPr>
          <w:b/>
        </w:rPr>
      </w:pPr>
      <w:r>
        <w:rPr>
          <w:b/>
          <w:noProof/>
        </w:rPr>
        <w:lastRenderedPageBreak/>
        <w:drawing>
          <wp:anchor distT="0" distB="0" distL="114300" distR="114300" simplePos="0" relativeHeight="251661312" behindDoc="0" locked="0" layoutInCell="1" allowOverlap="1" wp14:anchorId="3D7A9897" wp14:editId="233CB7A4">
            <wp:simplePos x="0" y="0"/>
            <wp:positionH relativeFrom="column">
              <wp:posOffset>1626664</wp:posOffset>
            </wp:positionH>
            <wp:positionV relativeFrom="paragraph">
              <wp:posOffset>368110</wp:posOffset>
            </wp:positionV>
            <wp:extent cx="2676525" cy="258318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2583180"/>
                    </a:xfrm>
                    <a:prstGeom prst="rect">
                      <a:avLst/>
                    </a:prstGeom>
                    <a:noFill/>
                    <a:ln w="9525">
                      <a:noFill/>
                      <a:miter lim="800000"/>
                      <a:headEnd/>
                      <a:tailEnd/>
                    </a:ln>
                  </pic:spPr>
                </pic:pic>
              </a:graphicData>
            </a:graphic>
          </wp:anchor>
        </w:drawing>
      </w:r>
      <w:r w:rsidR="001F0644">
        <w:rPr>
          <w:b/>
        </w:rPr>
        <w:t>Table</w:t>
      </w:r>
      <w:r w:rsidR="002A1F69">
        <w:rPr>
          <w:b/>
        </w:rPr>
        <w:t xml:space="preserve"> 2.4</w:t>
      </w:r>
      <w:r w:rsidR="001F0644">
        <w:rPr>
          <w:b/>
        </w:rPr>
        <w:t xml:space="preserve"> Prisoner</w:t>
      </w:r>
      <w:r w:rsidR="002A1F69">
        <w:rPr>
          <w:b/>
        </w:rPr>
        <w:t>’</w:t>
      </w:r>
      <w:r w:rsidR="001F0644">
        <w:rPr>
          <w:b/>
        </w:rPr>
        <w:t xml:space="preserve">s </w:t>
      </w:r>
      <w:r w:rsidR="002A1F69">
        <w:rPr>
          <w:b/>
        </w:rPr>
        <w:t>r</w:t>
      </w:r>
      <w:r w:rsidR="001F0644">
        <w:rPr>
          <w:b/>
        </w:rPr>
        <w:t>egistration</w:t>
      </w:r>
    </w:p>
    <w:p w14:paraId="479ACDFB" w14:textId="77777777" w:rsidR="001F0644" w:rsidRDefault="001F0644" w:rsidP="00F66CDD">
      <w:pPr>
        <w:spacing w:line="480" w:lineRule="auto"/>
        <w:jc w:val="both"/>
        <w:rPr>
          <w:b/>
        </w:rPr>
      </w:pPr>
    </w:p>
    <w:p w14:paraId="18DCFDE3" w14:textId="08B44B13" w:rsidR="001F0644" w:rsidRPr="00AD4709" w:rsidRDefault="002A1F69" w:rsidP="00C15C73">
      <w:pPr>
        <w:spacing w:after="240" w:line="480" w:lineRule="auto"/>
        <w:ind w:firstLine="720"/>
        <w:jc w:val="both"/>
      </w:pPr>
      <w:r>
        <w:t xml:space="preserve">Table 2.5, which lists a prisoner’s work, is related to a prisoner with </w:t>
      </w:r>
      <w:r w:rsidRPr="005B1802">
        <w:rPr>
          <w:i/>
        </w:rPr>
        <w:t>prisonid</w:t>
      </w:r>
      <w:r>
        <w:t>. This table is accessed when a user with jailor access views the work details of a particular prisoner. This table can be modified only by users with jailor access.</w:t>
      </w:r>
    </w:p>
    <w:p w14:paraId="7104AFEC" w14:textId="24AAD796" w:rsidR="001F0644" w:rsidRDefault="00F66CDD" w:rsidP="00C15C73">
      <w:pPr>
        <w:spacing w:line="480" w:lineRule="auto"/>
        <w:jc w:val="center"/>
        <w:rPr>
          <w:b/>
        </w:rPr>
      </w:pPr>
      <w:r>
        <w:rPr>
          <w:b/>
          <w:noProof/>
        </w:rPr>
        <w:drawing>
          <wp:anchor distT="0" distB="0" distL="114300" distR="114300" simplePos="0" relativeHeight="251665408" behindDoc="0" locked="0" layoutInCell="1" allowOverlap="1" wp14:anchorId="6B5DDFCC" wp14:editId="0B5F916B">
            <wp:simplePos x="0" y="0"/>
            <wp:positionH relativeFrom="column">
              <wp:posOffset>1127900</wp:posOffset>
            </wp:positionH>
            <wp:positionV relativeFrom="paragraph">
              <wp:posOffset>405452</wp:posOffset>
            </wp:positionV>
            <wp:extent cx="3679825" cy="1294765"/>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9825" cy="1294765"/>
                    </a:xfrm>
                    <a:prstGeom prst="rect">
                      <a:avLst/>
                    </a:prstGeom>
                    <a:noFill/>
                    <a:ln w="9525">
                      <a:noFill/>
                      <a:miter lim="800000"/>
                      <a:headEnd/>
                      <a:tailEnd/>
                    </a:ln>
                  </pic:spPr>
                </pic:pic>
              </a:graphicData>
            </a:graphic>
          </wp:anchor>
        </w:drawing>
      </w:r>
      <w:r w:rsidR="001F0644">
        <w:rPr>
          <w:b/>
        </w:rPr>
        <w:t>Table</w:t>
      </w:r>
      <w:r w:rsidR="002A1F69">
        <w:rPr>
          <w:b/>
        </w:rPr>
        <w:t xml:space="preserve"> 2.5</w:t>
      </w:r>
      <w:r w:rsidR="001F0644">
        <w:rPr>
          <w:b/>
        </w:rPr>
        <w:t xml:space="preserve"> Work </w:t>
      </w:r>
      <w:r w:rsidR="002A1F69">
        <w:rPr>
          <w:b/>
        </w:rPr>
        <w:t>d</w:t>
      </w:r>
      <w:r w:rsidR="001F0644">
        <w:rPr>
          <w:b/>
        </w:rPr>
        <w:t>etails</w:t>
      </w:r>
    </w:p>
    <w:p w14:paraId="5BDDF55B" w14:textId="77777777" w:rsidR="001F0644" w:rsidRDefault="001F0644" w:rsidP="00F66CDD">
      <w:pPr>
        <w:spacing w:line="480" w:lineRule="auto"/>
        <w:jc w:val="both"/>
        <w:rPr>
          <w:b/>
        </w:rPr>
      </w:pPr>
    </w:p>
    <w:p w14:paraId="6D1A9160" w14:textId="185BF5E3" w:rsidR="00265A77" w:rsidRDefault="002A1F69" w:rsidP="00C15C73">
      <w:pPr>
        <w:spacing w:line="480" w:lineRule="auto"/>
        <w:ind w:firstLine="720"/>
        <w:jc w:val="both"/>
      </w:pPr>
      <w:r>
        <w:t xml:space="preserve">Table 2.6, which stores details about a prisoner’s punishment, is related to a prisoner by </w:t>
      </w:r>
      <w:r w:rsidRPr="00C15C73">
        <w:rPr>
          <w:i/>
        </w:rPr>
        <w:t>prisonid</w:t>
      </w:r>
      <w:r>
        <w:t>. Similar tables</w:t>
      </w:r>
      <w:r w:rsidR="009F58F1">
        <w:t>, such as</w:t>
      </w:r>
      <w:r>
        <w:t xml:space="preserve"> </w:t>
      </w:r>
      <w:r w:rsidRPr="00C15C73">
        <w:rPr>
          <w:i/>
        </w:rPr>
        <w:t>baildetails</w:t>
      </w:r>
      <w:r>
        <w:t xml:space="preserve">, </w:t>
      </w:r>
      <w:r w:rsidRPr="00C15C73">
        <w:rPr>
          <w:i/>
        </w:rPr>
        <w:t>medicalreports</w:t>
      </w:r>
      <w:r>
        <w:t xml:space="preserve">, </w:t>
      </w:r>
      <w:r w:rsidRPr="00C15C73">
        <w:rPr>
          <w:i/>
        </w:rPr>
        <w:t>transferdetails</w:t>
      </w:r>
      <w:r>
        <w:t xml:space="preserve">, </w:t>
      </w:r>
      <w:r w:rsidRPr="00C15C73">
        <w:rPr>
          <w:i/>
        </w:rPr>
        <w:t>visitors</w:t>
      </w:r>
      <w:r>
        <w:t>,</w:t>
      </w:r>
      <w:r w:rsidR="009F58F1">
        <w:t xml:space="preserve"> and </w:t>
      </w:r>
      <w:r w:rsidR="009F58F1" w:rsidRPr="00C15C73">
        <w:rPr>
          <w:i/>
        </w:rPr>
        <w:t>disposaldetails</w:t>
      </w:r>
      <w:r w:rsidR="009F58F1">
        <w:t xml:space="preserve">, </w:t>
      </w:r>
      <w:r>
        <w:t>belong to one genre and can be acces</w:t>
      </w:r>
      <w:r w:rsidR="009F58F1">
        <w:t>sed or modified only by</w:t>
      </w:r>
      <w:r>
        <w:t xml:space="preserve"> users with jailor access. These tabl</w:t>
      </w:r>
      <w:r w:rsidR="009F58F1">
        <w:t xml:space="preserve">es contain information </w:t>
      </w:r>
      <w:r>
        <w:t>related to particular prisoner</w:t>
      </w:r>
      <w:r w:rsidR="009F58F1">
        <w:t>s</w:t>
      </w:r>
      <w:r>
        <w:t xml:space="preserve"> using</w:t>
      </w:r>
      <w:r w:rsidR="009F58F1">
        <w:t xml:space="preserve"> the primary key </w:t>
      </w:r>
      <w:r w:rsidR="009F58F1" w:rsidRPr="00C15C73">
        <w:rPr>
          <w:i/>
        </w:rPr>
        <w:t>prisonid</w:t>
      </w:r>
      <w:r>
        <w:t>.</w:t>
      </w:r>
    </w:p>
    <w:p w14:paraId="2F48109A" w14:textId="77777777" w:rsidR="000C30AA" w:rsidRPr="006258E6" w:rsidRDefault="000C30AA" w:rsidP="00F66CDD">
      <w:pPr>
        <w:spacing w:line="480" w:lineRule="auto"/>
        <w:jc w:val="both"/>
      </w:pPr>
    </w:p>
    <w:p w14:paraId="7AB1C02E" w14:textId="1AF4CD40" w:rsidR="001F0644" w:rsidRDefault="00F66CDD" w:rsidP="00C15C73">
      <w:pPr>
        <w:spacing w:line="480" w:lineRule="auto"/>
        <w:jc w:val="center"/>
        <w:rPr>
          <w:b/>
        </w:rPr>
      </w:pPr>
      <w:r>
        <w:rPr>
          <w:b/>
          <w:noProof/>
        </w:rPr>
        <w:drawing>
          <wp:anchor distT="0" distB="0" distL="114300" distR="114300" simplePos="0" relativeHeight="251669504" behindDoc="0" locked="0" layoutInCell="1" allowOverlap="1" wp14:anchorId="6C5A7688" wp14:editId="6582363E">
            <wp:simplePos x="0" y="0"/>
            <wp:positionH relativeFrom="column">
              <wp:posOffset>1021022</wp:posOffset>
            </wp:positionH>
            <wp:positionV relativeFrom="paragraph">
              <wp:posOffset>426852</wp:posOffset>
            </wp:positionV>
            <wp:extent cx="3884295" cy="75374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4295" cy="753745"/>
                    </a:xfrm>
                    <a:prstGeom prst="rect">
                      <a:avLst/>
                    </a:prstGeom>
                    <a:noFill/>
                    <a:ln w="9525">
                      <a:noFill/>
                      <a:miter lim="800000"/>
                      <a:headEnd/>
                      <a:tailEnd/>
                    </a:ln>
                  </pic:spPr>
                </pic:pic>
              </a:graphicData>
            </a:graphic>
          </wp:anchor>
        </w:drawing>
      </w:r>
      <w:r w:rsidR="003A5642">
        <w:rPr>
          <w:b/>
        </w:rPr>
        <w:t>Table</w:t>
      </w:r>
      <w:r w:rsidR="002A1F69">
        <w:rPr>
          <w:b/>
        </w:rPr>
        <w:t xml:space="preserve"> 2.6</w:t>
      </w:r>
      <w:r w:rsidR="003A5642">
        <w:rPr>
          <w:b/>
        </w:rPr>
        <w:t xml:space="preserve"> P</w:t>
      </w:r>
      <w:r w:rsidR="001F0644">
        <w:rPr>
          <w:b/>
        </w:rPr>
        <w:t>unishment details</w:t>
      </w:r>
    </w:p>
    <w:p w14:paraId="1026958E" w14:textId="77777777" w:rsidR="001F0644" w:rsidRDefault="001F0644" w:rsidP="00F66CDD">
      <w:pPr>
        <w:spacing w:line="480" w:lineRule="auto"/>
        <w:jc w:val="both"/>
        <w:rPr>
          <w:b/>
        </w:rPr>
      </w:pPr>
    </w:p>
    <w:p w14:paraId="33443158" w14:textId="102951A4" w:rsidR="000C30AA" w:rsidRDefault="000C30AA" w:rsidP="000C30AA">
      <w:pPr>
        <w:spacing w:after="240" w:line="480" w:lineRule="auto"/>
        <w:jc w:val="both"/>
      </w:pPr>
    </w:p>
    <w:p w14:paraId="5A25BEC1" w14:textId="77777777" w:rsidR="003630FA" w:rsidRDefault="00EE3FCB" w:rsidP="00F66CDD">
      <w:pPr>
        <w:spacing w:line="480" w:lineRule="auto"/>
        <w:jc w:val="both"/>
      </w:pPr>
      <w:r>
        <w:t xml:space="preserve"> </w:t>
      </w:r>
      <w:r w:rsidR="003630FA">
        <w:br w:type="page"/>
      </w:r>
    </w:p>
    <w:p w14:paraId="7513DE62" w14:textId="77777777" w:rsidR="00984577" w:rsidRDefault="00984577" w:rsidP="00F91127">
      <w:pPr>
        <w:pStyle w:val="Heading1"/>
        <w:ind w:left="0"/>
      </w:pPr>
      <w:bookmarkStart w:id="17" w:name="_Toc437459417"/>
      <w:r>
        <w:lastRenderedPageBreak/>
        <w:t>Application GUI and Working</w:t>
      </w:r>
      <w:bookmarkEnd w:id="17"/>
    </w:p>
    <w:p w14:paraId="16474180" w14:textId="7D8547BD" w:rsidR="00A96135" w:rsidRPr="00A96135" w:rsidRDefault="00B91897" w:rsidP="00B91897">
      <w:pPr>
        <w:pStyle w:val="BodyText"/>
        <w:jc w:val="both"/>
      </w:pPr>
      <w:r>
        <w:t xml:space="preserve">The final </w:t>
      </w:r>
      <w:r w:rsidR="00A41358">
        <w:t>PIS</w:t>
      </w:r>
      <w:r>
        <w:t xml:space="preserve"> </w:t>
      </w:r>
      <w:r w:rsidR="00A41358">
        <w:t>was</w:t>
      </w:r>
      <w:r>
        <w:t xml:space="preserve"> a website </w:t>
      </w:r>
      <w:r w:rsidR="00485FBB">
        <w:t>that</w:t>
      </w:r>
      <w:r>
        <w:t xml:space="preserve"> can be accessed by users with appropriate credentials. This website direct</w:t>
      </w:r>
      <w:r w:rsidR="00485FBB">
        <w:t>s</w:t>
      </w:r>
      <w:r>
        <w:t xml:space="preserve"> users to </w:t>
      </w:r>
      <w:r w:rsidR="00485FBB">
        <w:t>various</w:t>
      </w:r>
      <w:r>
        <w:t xml:space="preserve"> modules through hyperlinks and can be replaced with </w:t>
      </w:r>
      <w:r w:rsidR="00E8207A">
        <w:t>the</w:t>
      </w:r>
      <w:r>
        <w:t xml:space="preserve"> legacy system </w:t>
      </w:r>
      <w:r w:rsidR="00143BDB">
        <w:t>such as</w:t>
      </w:r>
      <w:r>
        <w:t xml:space="preserve"> excel records or physical records. </w:t>
      </w:r>
      <w:r w:rsidR="00143BDB">
        <w:t>PIS</w:t>
      </w:r>
      <w:r>
        <w:t xml:space="preserve"> can be deployed on any server </w:t>
      </w:r>
      <w:r w:rsidR="00143BDB">
        <w:t xml:space="preserve">and </w:t>
      </w:r>
      <w:r>
        <w:t xml:space="preserve">can be made available at the user’s desktop </w:t>
      </w:r>
      <w:r w:rsidR="00143BDB">
        <w:t xml:space="preserve">computer </w:t>
      </w:r>
      <w:r>
        <w:t>without installation overhead.</w:t>
      </w:r>
    </w:p>
    <w:p w14:paraId="46A8948E" w14:textId="0732FB9F" w:rsidR="008E509E" w:rsidRDefault="009F58F1" w:rsidP="00C15C73">
      <w:pPr>
        <w:pStyle w:val="Heading2"/>
        <w:jc w:val="left"/>
      </w:pPr>
      <w:bookmarkStart w:id="18" w:name="_Toc437459418"/>
      <w:r>
        <w:t xml:space="preserve">3.1 </w:t>
      </w:r>
      <w:r w:rsidR="00984577" w:rsidRPr="00C15C73">
        <w:t>Home Page</w:t>
      </w:r>
      <w:bookmarkEnd w:id="18"/>
    </w:p>
    <w:p w14:paraId="4C57E93F" w14:textId="4FCC2888" w:rsidR="008E509E" w:rsidRDefault="00B91897" w:rsidP="00C15C73">
      <w:pPr>
        <w:pStyle w:val="BodyText"/>
        <w:spacing w:after="240"/>
        <w:jc w:val="both"/>
      </w:pPr>
      <w:r>
        <w:rPr>
          <w:noProof/>
        </w:rPr>
        <w:t>Figure 3.1</w:t>
      </w:r>
      <w:r w:rsidR="008E509E">
        <w:t xml:space="preserve"> shows the </w:t>
      </w:r>
      <w:r w:rsidR="00143BDB">
        <w:t xml:space="preserve">PIS </w:t>
      </w:r>
      <w:r w:rsidR="008E509E">
        <w:t>home</w:t>
      </w:r>
      <w:r w:rsidR="00143BDB">
        <w:t xml:space="preserve"> </w:t>
      </w:r>
      <w:r w:rsidR="008E509E">
        <w:t xml:space="preserve">page with options </w:t>
      </w:r>
      <w:r w:rsidR="00143BDB">
        <w:t>such as</w:t>
      </w:r>
      <w:r w:rsidR="008E509E">
        <w:t xml:space="preserve"> About Us, Login, Clients</w:t>
      </w:r>
      <w:r w:rsidR="00143BDB">
        <w:t>,</w:t>
      </w:r>
      <w:r w:rsidR="008E509E">
        <w:t xml:space="preserve"> and Support</w:t>
      </w:r>
      <w:r w:rsidR="00143BDB">
        <w:t>,</w:t>
      </w:r>
      <w:r w:rsidR="008E509E">
        <w:t xml:space="preserve"> </w:t>
      </w:r>
      <w:r w:rsidR="00143BDB">
        <w:t>offering</w:t>
      </w:r>
      <w:r w:rsidR="008E509E">
        <w:t xml:space="preserve"> basic information about the PIS. This </w:t>
      </w:r>
      <w:r w:rsidR="00143BDB">
        <w:t>home</w:t>
      </w:r>
      <w:r w:rsidR="008E509E">
        <w:t xml:space="preserve"> page which </w:t>
      </w:r>
      <w:r w:rsidR="00143BDB">
        <w:t>is</w:t>
      </w:r>
      <w:r w:rsidR="008E509E">
        <w:t xml:space="preserve"> vi</w:t>
      </w:r>
      <w:r w:rsidR="00143BDB">
        <w:t>ewable</w:t>
      </w:r>
      <w:r w:rsidR="008E509E">
        <w:t xml:space="preserve"> at any level of access (</w:t>
      </w:r>
      <w:r w:rsidR="006B0E27">
        <w:t>j</w:t>
      </w:r>
      <w:r w:rsidR="008E509E">
        <w:t xml:space="preserve">ailor or </w:t>
      </w:r>
      <w:r w:rsidR="006B0E27">
        <w:t>a</w:t>
      </w:r>
      <w:r w:rsidR="008E509E">
        <w:t>dministrator).</w:t>
      </w:r>
    </w:p>
    <w:p w14:paraId="639BF1AC" w14:textId="77777777" w:rsidR="00B91897" w:rsidRDefault="00B91897" w:rsidP="008E509E">
      <w:pPr>
        <w:pStyle w:val="BodyText"/>
        <w:spacing w:after="240"/>
        <w:ind w:firstLine="0"/>
        <w:jc w:val="both"/>
      </w:pPr>
      <w:r>
        <w:rPr>
          <w:noProof/>
        </w:rPr>
        <w:drawing>
          <wp:inline distT="0" distB="0" distL="0" distR="0" wp14:anchorId="4F67C5A9" wp14:editId="5B16B5C4">
            <wp:extent cx="5943600" cy="3762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8750" t="12630" r="16186" b="10084"/>
                    <a:stretch/>
                  </pic:blipFill>
                  <pic:spPr bwMode="auto">
                    <a:xfrm>
                      <a:off x="0" y="0"/>
                      <a:ext cx="5943600" cy="3762784"/>
                    </a:xfrm>
                    <a:prstGeom prst="rect">
                      <a:avLst/>
                    </a:prstGeom>
                    <a:ln>
                      <a:noFill/>
                    </a:ln>
                    <a:extLst>
                      <a:ext uri="{53640926-AAD7-44D8-BBD7-CCE9431645EC}">
                        <a14:shadowObscured xmlns:a14="http://schemas.microsoft.com/office/drawing/2010/main"/>
                      </a:ext>
                    </a:extLst>
                  </pic:spPr>
                </pic:pic>
              </a:graphicData>
            </a:graphic>
          </wp:inline>
        </w:drawing>
      </w:r>
    </w:p>
    <w:p w14:paraId="709340E1" w14:textId="663BDA19" w:rsidR="00B91897" w:rsidRPr="00B91897" w:rsidRDefault="00B91897" w:rsidP="00B91897">
      <w:pPr>
        <w:pStyle w:val="Caption"/>
        <w:jc w:val="center"/>
      </w:pPr>
      <w:r w:rsidRPr="00B91897">
        <w:t>Figure 3.1</w:t>
      </w:r>
      <w:r>
        <w:t xml:space="preserve"> Home </w:t>
      </w:r>
      <w:r w:rsidR="00143BDB">
        <w:t>p</w:t>
      </w:r>
      <w:r>
        <w:t>age</w:t>
      </w:r>
      <w:r w:rsidR="00143BDB">
        <w:t xml:space="preserve"> of PIS</w:t>
      </w:r>
    </w:p>
    <w:p w14:paraId="5C2CD912" w14:textId="77777777" w:rsidR="00143BDB" w:rsidRDefault="00143BDB" w:rsidP="00B91897">
      <w:pPr>
        <w:pStyle w:val="BodyText"/>
        <w:spacing w:before="240"/>
        <w:ind w:firstLine="0"/>
        <w:rPr>
          <w:b/>
          <w:sz w:val="28"/>
          <w:szCs w:val="28"/>
        </w:rPr>
      </w:pPr>
    </w:p>
    <w:p w14:paraId="3F905F95" w14:textId="212AD21E" w:rsidR="00984577" w:rsidRPr="00C15C73" w:rsidRDefault="00143BDB" w:rsidP="00C15C73">
      <w:pPr>
        <w:pStyle w:val="Heading2"/>
        <w:jc w:val="left"/>
      </w:pPr>
      <w:bookmarkStart w:id="19" w:name="_Toc437459419"/>
      <w:r>
        <w:lastRenderedPageBreak/>
        <w:t xml:space="preserve">3.2 </w:t>
      </w:r>
      <w:r w:rsidR="00984577" w:rsidRPr="00C15C73">
        <w:t>Login Page</w:t>
      </w:r>
      <w:bookmarkEnd w:id="19"/>
    </w:p>
    <w:p w14:paraId="20AF9B04" w14:textId="76AF4B7E" w:rsidR="008E509E" w:rsidRDefault="00143BDB" w:rsidP="00C15C73">
      <w:pPr>
        <w:pStyle w:val="BodyText"/>
        <w:jc w:val="both"/>
      </w:pPr>
      <w:r>
        <w:t>The l</w:t>
      </w:r>
      <w:r w:rsidR="008E509E">
        <w:t>ogin page</w:t>
      </w:r>
      <w:r>
        <w:t>,</w:t>
      </w:r>
      <w:r w:rsidR="008E509E">
        <w:t xml:space="preserve"> </w:t>
      </w:r>
      <w:r w:rsidR="006B0E27">
        <w:t xml:space="preserve">shown in Figure 3.2 and </w:t>
      </w:r>
      <w:r>
        <w:t>accessed</w:t>
      </w:r>
      <w:r w:rsidR="008E509E">
        <w:t xml:space="preserve"> direct</w:t>
      </w:r>
      <w:r>
        <w:t>ly</w:t>
      </w:r>
      <w:r w:rsidR="008E509E">
        <w:t xml:space="preserve"> from </w:t>
      </w:r>
      <w:r>
        <w:t xml:space="preserve">the PIS </w:t>
      </w:r>
      <w:r w:rsidR="008E509E">
        <w:t>home page</w:t>
      </w:r>
      <w:r>
        <w:t>,</w:t>
      </w:r>
      <w:r w:rsidR="008E509E">
        <w:t xml:space="preserve"> </w:t>
      </w:r>
      <w:r>
        <w:t>allows a</w:t>
      </w:r>
      <w:r w:rsidR="008E509E">
        <w:t xml:space="preserve"> user </w:t>
      </w:r>
      <w:r>
        <w:t>to</w:t>
      </w:r>
      <w:r w:rsidR="008E509E">
        <w:t xml:space="preserve"> log</w:t>
      </w:r>
      <w:r>
        <w:t xml:space="preserve"> </w:t>
      </w:r>
      <w:r w:rsidR="008E509E">
        <w:t>in</w:t>
      </w:r>
      <w:r>
        <w:t xml:space="preserve"> by</w:t>
      </w:r>
      <w:r w:rsidR="008E509E">
        <w:t xml:space="preserve"> enter</w:t>
      </w:r>
      <w:r>
        <w:t>ing</w:t>
      </w:r>
      <w:r w:rsidR="008E509E">
        <w:t xml:space="preserve"> </w:t>
      </w:r>
      <w:r>
        <w:t xml:space="preserve">his or her </w:t>
      </w:r>
      <w:r w:rsidR="008E509E">
        <w:t>credentials and role (</w:t>
      </w:r>
      <w:r w:rsidR="006B0E27">
        <w:t>a</w:t>
      </w:r>
      <w:r w:rsidR="008E509E">
        <w:t>dministrator/</w:t>
      </w:r>
      <w:r w:rsidR="006B0E27">
        <w:t>j</w:t>
      </w:r>
      <w:r w:rsidR="008E509E">
        <w:t xml:space="preserve">ailor). Similar to </w:t>
      </w:r>
      <w:r>
        <w:t xml:space="preserve">the </w:t>
      </w:r>
      <w:r w:rsidR="008E509E">
        <w:t>home</w:t>
      </w:r>
      <w:r>
        <w:t xml:space="preserve"> </w:t>
      </w:r>
      <w:r w:rsidR="008E509E">
        <w:t>page, this page is vi</w:t>
      </w:r>
      <w:r>
        <w:t>ewable</w:t>
      </w:r>
      <w:r w:rsidR="008E509E">
        <w:t xml:space="preserve"> to all users regardless of access level. This page validate</w:t>
      </w:r>
      <w:r w:rsidR="006B0E27">
        <w:t>s</w:t>
      </w:r>
      <w:r w:rsidR="008E509E">
        <w:t xml:space="preserve"> </w:t>
      </w:r>
      <w:r w:rsidR="006B0E27">
        <w:t>user</w:t>
      </w:r>
      <w:r w:rsidR="008E509E">
        <w:t xml:space="preserve"> credentials and alert</w:t>
      </w:r>
      <w:r w:rsidR="006B0E27">
        <w:t>s</w:t>
      </w:r>
      <w:r w:rsidR="008E509E">
        <w:t xml:space="preserve"> the user if the credentials are incorrect. </w:t>
      </w:r>
    </w:p>
    <w:p w14:paraId="0BDAB1A9" w14:textId="77777777" w:rsidR="00B91897" w:rsidRPr="008E509E" w:rsidRDefault="00B91897" w:rsidP="00B91897">
      <w:pPr>
        <w:pStyle w:val="BodyText"/>
        <w:ind w:firstLine="0"/>
        <w:jc w:val="center"/>
      </w:pPr>
      <w:r>
        <w:rPr>
          <w:noProof/>
        </w:rPr>
        <w:drawing>
          <wp:inline distT="0" distB="0" distL="0" distR="0" wp14:anchorId="11480416" wp14:editId="12D17857">
            <wp:extent cx="4773641" cy="2553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9942" t="55896" r="17788" b="1664"/>
                    <a:stretch/>
                  </pic:blipFill>
                  <pic:spPr bwMode="auto">
                    <a:xfrm>
                      <a:off x="0" y="0"/>
                      <a:ext cx="4784308" cy="2558900"/>
                    </a:xfrm>
                    <a:prstGeom prst="rect">
                      <a:avLst/>
                    </a:prstGeom>
                    <a:ln>
                      <a:noFill/>
                    </a:ln>
                    <a:extLst>
                      <a:ext uri="{53640926-AAD7-44D8-BBD7-CCE9431645EC}">
                        <a14:shadowObscured xmlns:a14="http://schemas.microsoft.com/office/drawing/2010/main"/>
                      </a:ext>
                    </a:extLst>
                  </pic:spPr>
                </pic:pic>
              </a:graphicData>
            </a:graphic>
          </wp:inline>
        </w:drawing>
      </w:r>
    </w:p>
    <w:p w14:paraId="5FDE65A0" w14:textId="3DF00A46" w:rsidR="00984577" w:rsidRDefault="00B91897" w:rsidP="00B91897">
      <w:pPr>
        <w:pStyle w:val="BodyText"/>
        <w:spacing w:after="240"/>
        <w:ind w:firstLine="0"/>
        <w:jc w:val="center"/>
        <w:rPr>
          <w:b/>
        </w:rPr>
      </w:pPr>
      <w:r>
        <w:rPr>
          <w:b/>
        </w:rPr>
        <w:t xml:space="preserve">Figure 3.2 Login </w:t>
      </w:r>
      <w:r w:rsidR="006B0E27">
        <w:rPr>
          <w:b/>
        </w:rPr>
        <w:t>p</w:t>
      </w:r>
      <w:r>
        <w:rPr>
          <w:b/>
        </w:rPr>
        <w:t>age</w:t>
      </w:r>
    </w:p>
    <w:p w14:paraId="71EDA508" w14:textId="3CC6EFAE" w:rsidR="00984577" w:rsidRPr="00C15C73" w:rsidRDefault="006B0E27" w:rsidP="00C15C73">
      <w:pPr>
        <w:pStyle w:val="Heading2"/>
        <w:jc w:val="left"/>
      </w:pPr>
      <w:bookmarkStart w:id="20" w:name="_Toc437459420"/>
      <w:r>
        <w:t xml:space="preserve">3.3 </w:t>
      </w:r>
      <w:r w:rsidR="00984577" w:rsidRPr="00C15C73">
        <w:t>Admin Services</w:t>
      </w:r>
      <w:bookmarkEnd w:id="20"/>
    </w:p>
    <w:p w14:paraId="44E1120D" w14:textId="79A94361" w:rsidR="00984577" w:rsidRDefault="00812F8A" w:rsidP="00C15C73">
      <w:pPr>
        <w:pStyle w:val="BodyText"/>
        <w:spacing w:after="240"/>
        <w:jc w:val="both"/>
      </w:pPr>
      <w:r>
        <w:t>Th</w:t>
      </w:r>
      <w:r w:rsidR="006B0E27">
        <w:t>e</w:t>
      </w:r>
      <w:r>
        <w:t xml:space="preserve"> </w:t>
      </w:r>
      <w:r w:rsidR="006B0E27">
        <w:t xml:space="preserve">admin services </w:t>
      </w:r>
      <w:r>
        <w:t xml:space="preserve">page </w:t>
      </w:r>
      <w:r w:rsidR="00610955">
        <w:t xml:space="preserve">shown in Figure 3.3 </w:t>
      </w:r>
      <w:r w:rsidR="006B0E27">
        <w:t>is</w:t>
      </w:r>
      <w:r>
        <w:t xml:space="preserve"> visible only to users </w:t>
      </w:r>
      <w:r w:rsidR="006B0E27">
        <w:t>with</w:t>
      </w:r>
      <w:r>
        <w:t xml:space="preserve"> administrator access</w:t>
      </w:r>
      <w:r w:rsidR="006B0E27">
        <w:t>.</w:t>
      </w:r>
      <w:r>
        <w:t xml:space="preserve"> </w:t>
      </w:r>
      <w:r w:rsidR="006B0E27">
        <w:t>O</w:t>
      </w:r>
      <w:r>
        <w:t xml:space="preserve">perations </w:t>
      </w:r>
      <w:r w:rsidR="006B0E27">
        <w:t>to be</w:t>
      </w:r>
      <w:r>
        <w:t xml:space="preserve"> perform</w:t>
      </w:r>
      <w:r w:rsidR="006B0E27">
        <w:t>ed</w:t>
      </w:r>
      <w:r>
        <w:t xml:space="preserve"> are listed and a logout link </w:t>
      </w:r>
      <w:r w:rsidR="006B0E27">
        <w:t>is included</w:t>
      </w:r>
      <w:r>
        <w:t xml:space="preserve">. </w:t>
      </w:r>
      <w:r w:rsidR="006B0E27">
        <w:t>An a</w:t>
      </w:r>
      <w:r w:rsidR="00A341A9">
        <w:t xml:space="preserve">dministrator </w:t>
      </w:r>
      <w:r w:rsidR="006B0E27">
        <w:t>has</w:t>
      </w:r>
      <w:r w:rsidR="00A341A9">
        <w:t xml:space="preserve"> access over </w:t>
      </w:r>
      <w:r w:rsidR="006B0E27">
        <w:t>j</w:t>
      </w:r>
      <w:r w:rsidR="00A341A9">
        <w:t>ailors, Jails</w:t>
      </w:r>
      <w:r w:rsidR="001A3AF4">
        <w:t>,</w:t>
      </w:r>
      <w:r w:rsidR="00A341A9">
        <w:t xml:space="preserve"> a</w:t>
      </w:r>
      <w:r w:rsidR="001A3AF4">
        <w:t>llowing</w:t>
      </w:r>
      <w:r w:rsidR="00A341A9">
        <w:t xml:space="preserve"> operations </w:t>
      </w:r>
      <w:r w:rsidR="001A3AF4">
        <w:t>such as</w:t>
      </w:r>
      <w:r w:rsidR="00A341A9">
        <w:t xml:space="preserve"> adding, deleting</w:t>
      </w:r>
      <w:r w:rsidR="001A3AF4">
        <w:t>,</w:t>
      </w:r>
      <w:r w:rsidR="00A341A9">
        <w:t xml:space="preserve"> and viewing them. All administrator </w:t>
      </w:r>
      <w:r w:rsidR="001A3AF4">
        <w:t xml:space="preserve">services </w:t>
      </w:r>
      <w:r w:rsidR="00A341A9">
        <w:t xml:space="preserve">are listed under </w:t>
      </w:r>
      <w:r w:rsidR="001A3AF4">
        <w:t>the S</w:t>
      </w:r>
      <w:r w:rsidR="00A341A9">
        <w:t>ervices link</w:t>
      </w:r>
      <w:r w:rsidR="001A3AF4">
        <w:t>,</w:t>
      </w:r>
      <w:r w:rsidR="00A341A9">
        <w:t xml:space="preserve"> which </w:t>
      </w:r>
      <w:r w:rsidR="001A3AF4">
        <w:t>is</w:t>
      </w:r>
      <w:r w:rsidR="00A341A9">
        <w:t xml:space="preserve"> visible when the mou</w:t>
      </w:r>
      <w:r w:rsidR="00610955">
        <w:t>se pointer hover</w:t>
      </w:r>
      <w:r w:rsidR="001A3AF4">
        <w:t>s</w:t>
      </w:r>
      <w:r w:rsidR="00610955">
        <w:t xml:space="preserve"> over it.</w:t>
      </w:r>
    </w:p>
    <w:p w14:paraId="097E572A" w14:textId="77777777" w:rsidR="00610955" w:rsidRDefault="00610955" w:rsidP="00610955">
      <w:pPr>
        <w:pStyle w:val="BodyText"/>
        <w:spacing w:after="240"/>
        <w:ind w:firstLine="0"/>
        <w:jc w:val="center"/>
      </w:pPr>
      <w:r>
        <w:rPr>
          <w:noProof/>
        </w:rPr>
        <w:lastRenderedPageBreak/>
        <w:drawing>
          <wp:inline distT="0" distB="0" distL="0" distR="0" wp14:anchorId="09026BDD" wp14:editId="3CF0B0FC">
            <wp:extent cx="4607626" cy="2472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8974" t="19496" r="13671" b="22752"/>
                    <a:stretch/>
                  </pic:blipFill>
                  <pic:spPr bwMode="auto">
                    <a:xfrm>
                      <a:off x="0" y="0"/>
                      <a:ext cx="4631143" cy="2485062"/>
                    </a:xfrm>
                    <a:prstGeom prst="rect">
                      <a:avLst/>
                    </a:prstGeom>
                    <a:ln>
                      <a:noFill/>
                    </a:ln>
                    <a:extLst>
                      <a:ext uri="{53640926-AAD7-44D8-BBD7-CCE9431645EC}">
                        <a14:shadowObscured xmlns:a14="http://schemas.microsoft.com/office/drawing/2010/main"/>
                      </a:ext>
                    </a:extLst>
                  </pic:spPr>
                </pic:pic>
              </a:graphicData>
            </a:graphic>
          </wp:inline>
        </w:drawing>
      </w:r>
    </w:p>
    <w:p w14:paraId="4EE2A2F3" w14:textId="6D8AD6FF" w:rsidR="008E509E" w:rsidRDefault="00610955" w:rsidP="00610955">
      <w:pPr>
        <w:pStyle w:val="BodyText"/>
        <w:spacing w:after="240"/>
        <w:ind w:firstLine="0"/>
        <w:jc w:val="center"/>
        <w:rPr>
          <w:b/>
        </w:rPr>
      </w:pPr>
      <w:r w:rsidRPr="00610955">
        <w:rPr>
          <w:b/>
        </w:rPr>
        <w:t xml:space="preserve">Figure 3.3 Admin </w:t>
      </w:r>
      <w:r w:rsidR="00462A8F">
        <w:rPr>
          <w:b/>
        </w:rPr>
        <w:t>s</w:t>
      </w:r>
      <w:r w:rsidRPr="00610955">
        <w:rPr>
          <w:b/>
        </w:rPr>
        <w:t>ervices</w:t>
      </w:r>
    </w:p>
    <w:p w14:paraId="6792230F" w14:textId="0266F119" w:rsidR="00984577" w:rsidRPr="00C15C73" w:rsidRDefault="00462A8F" w:rsidP="00C15C73">
      <w:pPr>
        <w:pStyle w:val="Heading2"/>
        <w:jc w:val="left"/>
      </w:pPr>
      <w:bookmarkStart w:id="21" w:name="_Toc437459421"/>
      <w:r>
        <w:t xml:space="preserve">3.4 </w:t>
      </w:r>
      <w:r w:rsidR="00984577" w:rsidRPr="00C15C73">
        <w:t>Jailor Services</w:t>
      </w:r>
      <w:bookmarkEnd w:id="21"/>
    </w:p>
    <w:p w14:paraId="6C57EE08" w14:textId="2F8E7AFC" w:rsidR="00984577" w:rsidRDefault="00A341A9" w:rsidP="00C15C73">
      <w:pPr>
        <w:spacing w:line="480" w:lineRule="auto"/>
        <w:ind w:firstLine="720"/>
        <w:jc w:val="both"/>
      </w:pPr>
      <w:r>
        <w:t>Th</w:t>
      </w:r>
      <w:r w:rsidR="00C607B7">
        <w:t>e</w:t>
      </w:r>
      <w:r>
        <w:t xml:space="preserve"> </w:t>
      </w:r>
      <w:r w:rsidR="00C607B7">
        <w:t xml:space="preserve">jailor services </w:t>
      </w:r>
      <w:r>
        <w:t xml:space="preserve">page </w:t>
      </w:r>
      <w:r w:rsidR="00C607B7">
        <w:t>is</w:t>
      </w:r>
      <w:r>
        <w:t xml:space="preserve"> visible when </w:t>
      </w:r>
      <w:r w:rsidR="00C607B7">
        <w:t>a</w:t>
      </w:r>
      <w:r>
        <w:t xml:space="preserve"> user selects </w:t>
      </w:r>
      <w:r w:rsidR="00C607B7">
        <w:t xml:space="preserve">the </w:t>
      </w:r>
      <w:r w:rsidRPr="00C15C73">
        <w:rPr>
          <w:i/>
        </w:rPr>
        <w:t>Jailor</w:t>
      </w:r>
      <w:r w:rsidR="00C607B7">
        <w:t xml:space="preserve"> </w:t>
      </w:r>
      <w:r>
        <w:t xml:space="preserve">role </w:t>
      </w:r>
      <w:r w:rsidR="00C607B7">
        <w:t xml:space="preserve">and </w:t>
      </w:r>
      <w:r>
        <w:t>provides appropriate credentials</w:t>
      </w:r>
      <w:r w:rsidR="00C607B7">
        <w:t>,</w:t>
      </w:r>
      <w:r>
        <w:t xml:space="preserve"> </w:t>
      </w:r>
      <w:r w:rsidR="00C607B7">
        <w:t>allowing</w:t>
      </w:r>
      <w:r>
        <w:t xml:space="preserve"> the jailor to </w:t>
      </w:r>
      <w:r w:rsidR="00C607B7">
        <w:t>view</w:t>
      </w:r>
      <w:r>
        <w:t xml:space="preserve"> </w:t>
      </w:r>
      <w:r w:rsidR="00C607B7">
        <w:t>a</w:t>
      </w:r>
      <w:r>
        <w:t xml:space="preserve"> list of all prisoners in </w:t>
      </w:r>
      <w:r w:rsidR="00C607B7">
        <w:t>the</w:t>
      </w:r>
      <w:r>
        <w:t xml:space="preserve"> jail. </w:t>
      </w:r>
      <w:r w:rsidR="00C607B7">
        <w:t>The j</w:t>
      </w:r>
      <w:r>
        <w:t xml:space="preserve">ailor can </w:t>
      </w:r>
      <w:r w:rsidR="00C607B7">
        <w:t xml:space="preserve">then </w:t>
      </w:r>
      <w:r>
        <w:t xml:space="preserve">search for a particular prisoner using the search bar </w:t>
      </w:r>
      <w:r w:rsidR="00C607B7">
        <w:t>with the</w:t>
      </w:r>
      <w:r>
        <w:t xml:space="preserve"> </w:t>
      </w:r>
      <w:r w:rsidR="00C607B7">
        <w:t>A</w:t>
      </w:r>
      <w:r>
        <w:t>uto</w:t>
      </w:r>
      <w:r w:rsidR="00C607B7">
        <w:t>C</w:t>
      </w:r>
      <w:r>
        <w:t>omplete</w:t>
      </w:r>
      <w:r w:rsidR="00284231">
        <w:t xml:space="preserve"> </w:t>
      </w:r>
      <w:r w:rsidR="00C607B7">
        <w:t>feature and</w:t>
      </w:r>
      <w:r w:rsidR="00284231">
        <w:t xml:space="preserve"> </w:t>
      </w:r>
      <w:r w:rsidR="00C607B7">
        <w:t>then</w:t>
      </w:r>
      <w:r w:rsidR="00284231">
        <w:t xml:space="preserve"> perform operations </w:t>
      </w:r>
      <w:r w:rsidR="00C607B7">
        <w:t>such as</w:t>
      </w:r>
      <w:r w:rsidR="00284231">
        <w:t xml:space="preserve"> adding </w:t>
      </w:r>
      <w:r w:rsidR="00C607B7">
        <w:t xml:space="preserve">and updating </w:t>
      </w:r>
      <w:r w:rsidR="00284231">
        <w:t>prisoner details</w:t>
      </w:r>
      <w:r w:rsidR="00C607B7">
        <w:t xml:space="preserve"> </w:t>
      </w:r>
      <w:r w:rsidR="00284231">
        <w:t xml:space="preserve">by hovering over the Services hyperlink. </w:t>
      </w:r>
    </w:p>
    <w:p w14:paraId="0453A537" w14:textId="77777777" w:rsidR="00610955" w:rsidRDefault="00610955" w:rsidP="008E509E">
      <w:pPr>
        <w:spacing w:after="100" w:afterAutospacing="1" w:line="480" w:lineRule="auto"/>
        <w:jc w:val="both"/>
      </w:pPr>
      <w:r>
        <w:rPr>
          <w:noProof/>
        </w:rPr>
        <w:drawing>
          <wp:inline distT="0" distB="0" distL="0" distR="0" wp14:anchorId="78C29A1F" wp14:editId="5C9F8AA6">
            <wp:extent cx="594360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3834" b="18204"/>
                    <a:stretch/>
                  </pic:blipFill>
                  <pic:spPr bwMode="auto">
                    <a:xfrm>
                      <a:off x="0" y="0"/>
                      <a:ext cx="5943600" cy="2152650"/>
                    </a:xfrm>
                    <a:prstGeom prst="rect">
                      <a:avLst/>
                    </a:prstGeom>
                    <a:ln>
                      <a:noFill/>
                    </a:ln>
                    <a:extLst>
                      <a:ext uri="{53640926-AAD7-44D8-BBD7-CCE9431645EC}">
                        <a14:shadowObscured xmlns:a14="http://schemas.microsoft.com/office/drawing/2010/main"/>
                      </a:ext>
                    </a:extLst>
                  </pic:spPr>
                </pic:pic>
              </a:graphicData>
            </a:graphic>
          </wp:inline>
        </w:drawing>
      </w:r>
    </w:p>
    <w:p w14:paraId="17F5EFA5" w14:textId="0810F130" w:rsidR="00610955" w:rsidRPr="00610955" w:rsidRDefault="00610955" w:rsidP="00610955">
      <w:pPr>
        <w:spacing w:after="100" w:afterAutospacing="1" w:line="480" w:lineRule="auto"/>
        <w:jc w:val="center"/>
        <w:rPr>
          <w:b/>
        </w:rPr>
      </w:pPr>
      <w:r w:rsidRPr="00610955">
        <w:rPr>
          <w:b/>
        </w:rPr>
        <w:t xml:space="preserve">Figure 3.4 Jailor </w:t>
      </w:r>
      <w:r w:rsidR="00462A8F">
        <w:rPr>
          <w:b/>
        </w:rPr>
        <w:t>s</w:t>
      </w:r>
      <w:r w:rsidRPr="00610955">
        <w:rPr>
          <w:b/>
        </w:rPr>
        <w:t>ervices</w:t>
      </w:r>
    </w:p>
    <w:p w14:paraId="50F75D6A" w14:textId="77777777" w:rsidR="00DE3828" w:rsidRDefault="00DE3828" w:rsidP="00F91127">
      <w:pPr>
        <w:pStyle w:val="Heading1"/>
        <w:ind w:left="0"/>
      </w:pPr>
      <w:bookmarkStart w:id="22" w:name="_Toc437459422"/>
      <w:r>
        <w:lastRenderedPageBreak/>
        <w:t>Evaluation</w:t>
      </w:r>
      <w:bookmarkEnd w:id="22"/>
    </w:p>
    <w:p w14:paraId="3CC7887F" w14:textId="30650975" w:rsidR="004C1B51" w:rsidRDefault="004C1B51" w:rsidP="008E509E">
      <w:pPr>
        <w:spacing w:line="480" w:lineRule="auto"/>
        <w:ind w:firstLine="720"/>
        <w:jc w:val="both"/>
        <w:rPr>
          <w:b/>
        </w:rPr>
      </w:pPr>
      <w:r>
        <w:t xml:space="preserve">In </w:t>
      </w:r>
      <w:r w:rsidR="00C607B7">
        <w:t>the</w:t>
      </w:r>
      <w:r>
        <w:t xml:space="preserve"> software development </w:t>
      </w:r>
      <w:r w:rsidR="002C29C5">
        <w:t>process</w:t>
      </w:r>
      <w:r>
        <w:t xml:space="preserve">, errors can be injected at any stage during development. </w:t>
      </w:r>
      <w:r w:rsidR="00C607B7">
        <w:t>Therefore, s</w:t>
      </w:r>
      <w:r>
        <w:t>oftware testing</w:t>
      </w:r>
      <w:r w:rsidR="00C607B7">
        <w:t>, which represents the ultimate review of specification, design, and coding,</w:t>
      </w:r>
      <w:r>
        <w:t xml:space="preserve"> is a critical element of software quality assurance. Testing presents an interesting anomaly for the software engineer. </w:t>
      </w:r>
      <w:r w:rsidR="00C607B7">
        <w:t>The m</w:t>
      </w:r>
      <w:r w:rsidR="002C29C5">
        <w:t xml:space="preserve">ain objective of testing PIS </w:t>
      </w:r>
      <w:r w:rsidR="00C607B7">
        <w:t>was</w:t>
      </w:r>
      <w:r w:rsidR="002C29C5">
        <w:t xml:space="preserve"> to uncover any unusual activity the user </w:t>
      </w:r>
      <w:r w:rsidR="00C607B7">
        <w:t>was</w:t>
      </w:r>
      <w:r w:rsidR="002C29C5">
        <w:t xml:space="preserve"> not expecting. Testing </w:t>
      </w:r>
      <w:r w:rsidR="00421BD4">
        <w:t>is typically</w:t>
      </w:r>
      <w:r w:rsidR="002C29C5">
        <w:t xml:space="preserve"> done </w:t>
      </w:r>
      <w:r w:rsidR="00421BD4">
        <w:t>via</w:t>
      </w:r>
      <w:r w:rsidR="002C29C5">
        <w:t xml:space="preserve"> functional testing, structural testing</w:t>
      </w:r>
      <w:r w:rsidR="00421BD4">
        <w:t>,</w:t>
      </w:r>
      <w:r w:rsidR="002C29C5">
        <w:t xml:space="preserve"> </w:t>
      </w:r>
      <w:r w:rsidR="00421BD4">
        <w:t>or</w:t>
      </w:r>
      <w:r w:rsidR="002C29C5">
        <w:t xml:space="preserve"> unit testing. Each testing methodology has its own significance to find bugs in the system</w:t>
      </w:r>
      <w:r w:rsidR="00421BD4">
        <w:t>;</w:t>
      </w:r>
      <w:r w:rsidR="002C29C5">
        <w:t xml:space="preserve"> </w:t>
      </w:r>
      <w:r w:rsidR="00421BD4">
        <w:t>h</w:t>
      </w:r>
      <w:r w:rsidR="002C29C5">
        <w:t xml:space="preserve">owever, because of the </w:t>
      </w:r>
      <w:r w:rsidR="00493B38">
        <w:t xml:space="preserve">small </w:t>
      </w:r>
      <w:r w:rsidR="002C29C5">
        <w:t xml:space="preserve">scale on which the </w:t>
      </w:r>
      <w:r w:rsidR="00421BD4">
        <w:t xml:space="preserve">PIS </w:t>
      </w:r>
      <w:r w:rsidR="002C29C5">
        <w:t>system</w:t>
      </w:r>
      <w:r w:rsidR="00421BD4">
        <w:t xml:space="preserve"> was built</w:t>
      </w:r>
      <w:r w:rsidR="002C29C5">
        <w:t xml:space="preserve">, </w:t>
      </w:r>
      <w:r w:rsidR="00421BD4">
        <w:t xml:space="preserve">unit testing was used to evaluate </w:t>
      </w:r>
      <w:r w:rsidR="002C29C5">
        <w:t xml:space="preserve">PIS by setting few parameters and </w:t>
      </w:r>
      <w:r w:rsidR="00421BD4">
        <w:t>en</w:t>
      </w:r>
      <w:r w:rsidR="002C29C5">
        <w:t>sur</w:t>
      </w:r>
      <w:r w:rsidR="00421BD4">
        <w:t>ing that</w:t>
      </w:r>
      <w:r w:rsidR="002C29C5">
        <w:t xml:space="preserve"> all those are satisfying to conclude that the system works as intended. </w:t>
      </w:r>
    </w:p>
    <w:p w14:paraId="4DCC3392" w14:textId="77777777" w:rsidR="00AB7CD0" w:rsidRDefault="002C29C5" w:rsidP="00FF476F">
      <w:pPr>
        <w:pStyle w:val="Heading2"/>
        <w:spacing w:before="0" w:line="480" w:lineRule="auto"/>
        <w:jc w:val="left"/>
      </w:pPr>
      <w:bookmarkStart w:id="23" w:name="_Toc437459423"/>
      <w:r>
        <w:t>4</w:t>
      </w:r>
      <w:r w:rsidR="00AB7CD0">
        <w:t>.</w:t>
      </w:r>
      <w:r>
        <w:t>1</w:t>
      </w:r>
      <w:r w:rsidR="00AB7CD0">
        <w:t xml:space="preserve"> Unit Testing</w:t>
      </w:r>
      <w:bookmarkEnd w:id="23"/>
    </w:p>
    <w:p w14:paraId="2DE35429" w14:textId="1B0CF9C7" w:rsidR="00421BD4" w:rsidRDefault="00AB7CD0" w:rsidP="008E509E">
      <w:pPr>
        <w:pStyle w:val="BodyText"/>
        <w:jc w:val="both"/>
      </w:pPr>
      <w:r>
        <w:t xml:space="preserve">Unit testing </w:t>
      </w:r>
      <w:r w:rsidR="00421BD4">
        <w:t xml:space="preserve">individually </w:t>
      </w:r>
      <w:r>
        <w:t>test</w:t>
      </w:r>
      <w:r w:rsidR="00421BD4">
        <w:t>s</w:t>
      </w:r>
      <w:r>
        <w:t xml:space="preserve"> each part of the application. </w:t>
      </w:r>
      <w:r w:rsidR="00421BD4">
        <w:t>Table 4.1 shows t</w:t>
      </w:r>
      <w:r>
        <w:t xml:space="preserve">he unit tests </w:t>
      </w:r>
      <w:r w:rsidR="00421BD4">
        <w:t xml:space="preserve">that </w:t>
      </w:r>
      <w:r>
        <w:t xml:space="preserve">were </w:t>
      </w:r>
      <w:r w:rsidR="00421BD4">
        <w:t xml:space="preserve">manually </w:t>
      </w:r>
      <w:r>
        <w:t xml:space="preserve">performed </w:t>
      </w:r>
      <w:r w:rsidR="00421BD4">
        <w:t>for this research.</w:t>
      </w:r>
    </w:p>
    <w:p w14:paraId="052086DC" w14:textId="633F33A4" w:rsidR="00AB7CD0" w:rsidRDefault="00421BD4" w:rsidP="00C15C73">
      <w:pPr>
        <w:pStyle w:val="BodyText"/>
        <w:ind w:firstLine="0"/>
        <w:jc w:val="center"/>
      </w:pPr>
      <w:r>
        <w:rPr>
          <w:b/>
        </w:rPr>
        <w:t xml:space="preserve">Table 4.1 </w:t>
      </w:r>
      <w:r w:rsidR="00493B38">
        <w:rPr>
          <w:b/>
        </w:rPr>
        <w:t>Test Cases</w:t>
      </w:r>
    </w:p>
    <w:tbl>
      <w:tblPr>
        <w:tblStyle w:val="TableGrid"/>
        <w:tblW w:w="0" w:type="auto"/>
        <w:tblLook w:val="04A0" w:firstRow="1" w:lastRow="0" w:firstColumn="1" w:lastColumn="0" w:noHBand="0" w:noVBand="1"/>
      </w:tblPr>
      <w:tblGrid>
        <w:gridCol w:w="828"/>
        <w:gridCol w:w="3510"/>
        <w:gridCol w:w="3780"/>
        <w:gridCol w:w="1458"/>
      </w:tblGrid>
      <w:tr w:rsidR="00AB7CD0" w14:paraId="22376CE8" w14:textId="77777777" w:rsidTr="00C15C73">
        <w:trPr>
          <w:trHeight w:val="305"/>
        </w:trPr>
        <w:tc>
          <w:tcPr>
            <w:tcW w:w="828" w:type="dxa"/>
          </w:tcPr>
          <w:p w14:paraId="4BE250DB" w14:textId="77777777" w:rsidR="00AB7CD0" w:rsidRPr="00115008" w:rsidRDefault="00AB7CD0" w:rsidP="0021605E">
            <w:pPr>
              <w:pStyle w:val="BodyText"/>
              <w:spacing w:line="240" w:lineRule="auto"/>
              <w:ind w:firstLine="0"/>
              <w:jc w:val="center"/>
              <w:rPr>
                <w:b/>
              </w:rPr>
            </w:pPr>
            <w:r w:rsidRPr="00115008">
              <w:rPr>
                <w:b/>
              </w:rPr>
              <w:t>S. No.</w:t>
            </w:r>
          </w:p>
        </w:tc>
        <w:tc>
          <w:tcPr>
            <w:tcW w:w="3510" w:type="dxa"/>
          </w:tcPr>
          <w:p w14:paraId="4444BE78" w14:textId="77777777" w:rsidR="00AB7CD0" w:rsidRPr="00115008" w:rsidRDefault="00AB7CD0" w:rsidP="0021605E">
            <w:pPr>
              <w:pStyle w:val="BodyText"/>
              <w:spacing w:line="240" w:lineRule="auto"/>
              <w:ind w:firstLine="0"/>
              <w:jc w:val="center"/>
              <w:rPr>
                <w:b/>
              </w:rPr>
            </w:pPr>
            <w:r w:rsidRPr="00115008">
              <w:rPr>
                <w:b/>
              </w:rPr>
              <w:t>Test case</w:t>
            </w:r>
          </w:p>
        </w:tc>
        <w:tc>
          <w:tcPr>
            <w:tcW w:w="3780" w:type="dxa"/>
          </w:tcPr>
          <w:p w14:paraId="1C4BE46D" w14:textId="77777777" w:rsidR="00AB7CD0" w:rsidRPr="00115008" w:rsidRDefault="00AB7CD0" w:rsidP="0021605E">
            <w:pPr>
              <w:pStyle w:val="BodyText"/>
              <w:spacing w:line="240" w:lineRule="auto"/>
              <w:ind w:firstLine="0"/>
              <w:jc w:val="center"/>
              <w:rPr>
                <w:b/>
              </w:rPr>
            </w:pPr>
            <w:r w:rsidRPr="00115008">
              <w:rPr>
                <w:b/>
              </w:rPr>
              <w:t>Expected Result</w:t>
            </w:r>
          </w:p>
        </w:tc>
        <w:tc>
          <w:tcPr>
            <w:tcW w:w="1458" w:type="dxa"/>
          </w:tcPr>
          <w:p w14:paraId="2686F37B" w14:textId="77777777" w:rsidR="00AB7CD0" w:rsidRPr="00115008" w:rsidRDefault="00AB7CD0" w:rsidP="0021605E">
            <w:pPr>
              <w:pStyle w:val="BodyText"/>
              <w:spacing w:line="240" w:lineRule="auto"/>
              <w:ind w:firstLine="0"/>
              <w:jc w:val="center"/>
              <w:rPr>
                <w:b/>
              </w:rPr>
            </w:pPr>
            <w:r w:rsidRPr="00115008">
              <w:rPr>
                <w:b/>
              </w:rPr>
              <w:t>Result</w:t>
            </w:r>
          </w:p>
        </w:tc>
      </w:tr>
      <w:tr w:rsidR="00AB7CD0" w14:paraId="42B97D49" w14:textId="77777777" w:rsidTr="00C15C73">
        <w:tc>
          <w:tcPr>
            <w:tcW w:w="828" w:type="dxa"/>
          </w:tcPr>
          <w:p w14:paraId="4359D51A" w14:textId="77777777" w:rsidR="00AB7CD0" w:rsidRDefault="00AB7CD0" w:rsidP="00AB7CD0">
            <w:pPr>
              <w:pStyle w:val="BodyText"/>
              <w:ind w:firstLine="0"/>
              <w:jc w:val="center"/>
            </w:pPr>
            <w:r>
              <w:t>1.</w:t>
            </w:r>
          </w:p>
        </w:tc>
        <w:tc>
          <w:tcPr>
            <w:tcW w:w="3510" w:type="dxa"/>
          </w:tcPr>
          <w:p w14:paraId="68511199" w14:textId="77777777" w:rsidR="00AB7CD0" w:rsidRDefault="00AB7CD0" w:rsidP="00AB7CD0">
            <w:pPr>
              <w:pStyle w:val="BodyText"/>
              <w:ind w:firstLine="0"/>
            </w:pPr>
            <w:r>
              <w:t>Open home</w:t>
            </w:r>
            <w:r w:rsidR="00421BD4">
              <w:t xml:space="preserve"> </w:t>
            </w:r>
            <w:r>
              <w:t>page</w:t>
            </w:r>
          </w:p>
        </w:tc>
        <w:tc>
          <w:tcPr>
            <w:tcW w:w="3780" w:type="dxa"/>
          </w:tcPr>
          <w:p w14:paraId="091CFB8B" w14:textId="77777777" w:rsidR="00AB7CD0" w:rsidRDefault="00AB7CD0" w:rsidP="00AB7CD0">
            <w:pPr>
              <w:pStyle w:val="BodyText"/>
              <w:ind w:firstLine="0"/>
            </w:pPr>
            <w:r>
              <w:t>Home page should open.</w:t>
            </w:r>
          </w:p>
        </w:tc>
        <w:tc>
          <w:tcPr>
            <w:tcW w:w="1458" w:type="dxa"/>
          </w:tcPr>
          <w:p w14:paraId="37EAB89F" w14:textId="77777777" w:rsidR="00AB7CD0" w:rsidRDefault="00AB7CD0" w:rsidP="00AB7CD0">
            <w:pPr>
              <w:pStyle w:val="BodyText"/>
              <w:ind w:firstLine="0"/>
              <w:jc w:val="center"/>
            </w:pPr>
            <w:r>
              <w:t>Pass</w:t>
            </w:r>
          </w:p>
        </w:tc>
      </w:tr>
      <w:tr w:rsidR="00AB7CD0" w14:paraId="658EB9F5" w14:textId="77777777" w:rsidTr="00C15C73">
        <w:tc>
          <w:tcPr>
            <w:tcW w:w="828" w:type="dxa"/>
          </w:tcPr>
          <w:p w14:paraId="610824F8" w14:textId="77777777" w:rsidR="00AB7CD0" w:rsidRDefault="00AB7CD0" w:rsidP="00AB7CD0">
            <w:pPr>
              <w:pStyle w:val="BodyText"/>
              <w:ind w:firstLine="0"/>
              <w:jc w:val="center"/>
            </w:pPr>
            <w:r>
              <w:t>2.</w:t>
            </w:r>
          </w:p>
        </w:tc>
        <w:tc>
          <w:tcPr>
            <w:tcW w:w="3510" w:type="dxa"/>
          </w:tcPr>
          <w:p w14:paraId="107F3AED" w14:textId="0AACF64B" w:rsidR="00AB7CD0" w:rsidRDefault="00AB7CD0" w:rsidP="00AB7CD0">
            <w:pPr>
              <w:pStyle w:val="BodyText"/>
              <w:ind w:firstLine="0"/>
            </w:pPr>
            <w:r>
              <w:t xml:space="preserve">Open </w:t>
            </w:r>
            <w:r w:rsidR="00421BD4">
              <w:t>l</w:t>
            </w:r>
            <w:r>
              <w:t>ogin page</w:t>
            </w:r>
          </w:p>
        </w:tc>
        <w:tc>
          <w:tcPr>
            <w:tcW w:w="3780" w:type="dxa"/>
          </w:tcPr>
          <w:p w14:paraId="7C046119" w14:textId="77777777" w:rsidR="00AB7CD0" w:rsidRDefault="00AB7CD0" w:rsidP="00AB7CD0">
            <w:pPr>
              <w:pStyle w:val="BodyText"/>
              <w:ind w:firstLine="0"/>
            </w:pPr>
            <w:r>
              <w:t>Login page should open.</w:t>
            </w:r>
          </w:p>
        </w:tc>
        <w:tc>
          <w:tcPr>
            <w:tcW w:w="1458" w:type="dxa"/>
          </w:tcPr>
          <w:p w14:paraId="4F0DF577" w14:textId="77777777" w:rsidR="00AB7CD0" w:rsidRDefault="00AB7CD0" w:rsidP="00AB7CD0">
            <w:pPr>
              <w:pStyle w:val="BodyText"/>
              <w:ind w:firstLine="0"/>
              <w:jc w:val="center"/>
            </w:pPr>
            <w:r>
              <w:t>Pass</w:t>
            </w:r>
          </w:p>
        </w:tc>
      </w:tr>
      <w:tr w:rsidR="00AB7CD0" w14:paraId="3EB8AD65" w14:textId="77777777" w:rsidTr="00C15C73">
        <w:tc>
          <w:tcPr>
            <w:tcW w:w="828" w:type="dxa"/>
          </w:tcPr>
          <w:p w14:paraId="2F80E324" w14:textId="77777777" w:rsidR="00AB7CD0" w:rsidRDefault="00AB7CD0" w:rsidP="00AB7CD0">
            <w:pPr>
              <w:pStyle w:val="BodyText"/>
              <w:ind w:firstLine="0"/>
              <w:jc w:val="center"/>
            </w:pPr>
            <w:r>
              <w:t>3.</w:t>
            </w:r>
          </w:p>
        </w:tc>
        <w:tc>
          <w:tcPr>
            <w:tcW w:w="3510" w:type="dxa"/>
          </w:tcPr>
          <w:p w14:paraId="7E96AE92" w14:textId="77777777" w:rsidR="00AB7CD0" w:rsidRDefault="00AB7CD0" w:rsidP="00AB7CD0">
            <w:pPr>
              <w:pStyle w:val="BodyText"/>
              <w:spacing w:line="276" w:lineRule="auto"/>
              <w:ind w:firstLine="0"/>
            </w:pPr>
            <w:r>
              <w:t>Should alert incorrect credentials</w:t>
            </w:r>
          </w:p>
        </w:tc>
        <w:tc>
          <w:tcPr>
            <w:tcW w:w="3780" w:type="dxa"/>
          </w:tcPr>
          <w:p w14:paraId="75B416B7" w14:textId="77777777" w:rsidR="00AB7CD0" w:rsidRDefault="00AB7CD0" w:rsidP="00AB7CD0">
            <w:pPr>
              <w:pStyle w:val="BodyText"/>
              <w:ind w:firstLine="0"/>
            </w:pPr>
            <w:r>
              <w:t>Display that credentials are incorrect.</w:t>
            </w:r>
          </w:p>
        </w:tc>
        <w:tc>
          <w:tcPr>
            <w:tcW w:w="1458" w:type="dxa"/>
          </w:tcPr>
          <w:p w14:paraId="18D8581A" w14:textId="77777777" w:rsidR="00AB7CD0" w:rsidRDefault="00AB7CD0" w:rsidP="00AB7CD0">
            <w:pPr>
              <w:pStyle w:val="BodyText"/>
              <w:ind w:firstLine="0"/>
              <w:jc w:val="center"/>
            </w:pPr>
            <w:r>
              <w:t>Pass</w:t>
            </w:r>
          </w:p>
        </w:tc>
      </w:tr>
      <w:tr w:rsidR="00AB7CD0" w14:paraId="5CDABFEF" w14:textId="77777777" w:rsidTr="00C15C73">
        <w:tc>
          <w:tcPr>
            <w:tcW w:w="828" w:type="dxa"/>
          </w:tcPr>
          <w:p w14:paraId="4DE0CE43" w14:textId="77777777" w:rsidR="00AB7CD0" w:rsidRDefault="00AB7CD0" w:rsidP="00AB7CD0">
            <w:pPr>
              <w:pStyle w:val="BodyText"/>
              <w:ind w:firstLine="0"/>
              <w:jc w:val="center"/>
            </w:pPr>
            <w:r>
              <w:t>4.</w:t>
            </w:r>
          </w:p>
        </w:tc>
        <w:tc>
          <w:tcPr>
            <w:tcW w:w="3510" w:type="dxa"/>
          </w:tcPr>
          <w:p w14:paraId="4455C09F" w14:textId="77777777" w:rsidR="00AB7CD0" w:rsidRDefault="00AB7CD0" w:rsidP="00AB7CD0">
            <w:pPr>
              <w:pStyle w:val="BodyText"/>
              <w:ind w:firstLine="0"/>
            </w:pPr>
            <w:r>
              <w:t>Administrator login</w:t>
            </w:r>
          </w:p>
        </w:tc>
        <w:tc>
          <w:tcPr>
            <w:tcW w:w="3780" w:type="dxa"/>
          </w:tcPr>
          <w:p w14:paraId="28CB7D43" w14:textId="77777777" w:rsidR="00AB7CD0" w:rsidRDefault="00AB7CD0" w:rsidP="00AB7CD0">
            <w:pPr>
              <w:pStyle w:val="BodyText"/>
              <w:spacing w:line="276" w:lineRule="auto"/>
              <w:ind w:firstLine="0"/>
            </w:pPr>
            <w:r>
              <w:t>Administrator should log</w:t>
            </w:r>
            <w:r w:rsidR="00421BD4">
              <w:t xml:space="preserve"> </w:t>
            </w:r>
            <w:r>
              <w:t>in when appropriate role is selected.</w:t>
            </w:r>
          </w:p>
        </w:tc>
        <w:tc>
          <w:tcPr>
            <w:tcW w:w="1458" w:type="dxa"/>
          </w:tcPr>
          <w:p w14:paraId="21914397" w14:textId="77777777" w:rsidR="00AB7CD0" w:rsidRDefault="00AB7CD0" w:rsidP="00AB7CD0">
            <w:pPr>
              <w:pStyle w:val="BodyText"/>
              <w:ind w:firstLine="0"/>
              <w:jc w:val="center"/>
            </w:pPr>
            <w:r>
              <w:t>Pass</w:t>
            </w:r>
          </w:p>
        </w:tc>
      </w:tr>
      <w:tr w:rsidR="00AB7CD0" w14:paraId="383EDDF8" w14:textId="77777777" w:rsidTr="00C15C73">
        <w:tc>
          <w:tcPr>
            <w:tcW w:w="828" w:type="dxa"/>
          </w:tcPr>
          <w:p w14:paraId="4F0229FC" w14:textId="77777777" w:rsidR="00AB7CD0" w:rsidRDefault="00AB7CD0" w:rsidP="00AB7CD0">
            <w:pPr>
              <w:pStyle w:val="BodyText"/>
              <w:ind w:firstLine="0"/>
              <w:jc w:val="center"/>
            </w:pPr>
            <w:r>
              <w:t>5.</w:t>
            </w:r>
          </w:p>
        </w:tc>
        <w:tc>
          <w:tcPr>
            <w:tcW w:w="3510" w:type="dxa"/>
          </w:tcPr>
          <w:p w14:paraId="2111938C" w14:textId="77777777" w:rsidR="00AB7CD0" w:rsidRDefault="00AB7CD0" w:rsidP="00AB7CD0">
            <w:pPr>
              <w:pStyle w:val="BodyText"/>
              <w:ind w:firstLine="0"/>
            </w:pPr>
            <w:r>
              <w:t>Jailor login</w:t>
            </w:r>
          </w:p>
        </w:tc>
        <w:tc>
          <w:tcPr>
            <w:tcW w:w="3780" w:type="dxa"/>
          </w:tcPr>
          <w:p w14:paraId="3A562406" w14:textId="77777777" w:rsidR="00AB7CD0" w:rsidRDefault="00AB7CD0" w:rsidP="00AB7CD0">
            <w:pPr>
              <w:pStyle w:val="BodyText"/>
              <w:spacing w:line="276" w:lineRule="auto"/>
              <w:ind w:firstLine="0"/>
            </w:pPr>
            <w:r>
              <w:t>Jailor should login when appropriate role is selected</w:t>
            </w:r>
            <w:r w:rsidR="007A1555">
              <w:t xml:space="preserve"> and view all the prisoners in that jail</w:t>
            </w:r>
            <w:r>
              <w:t>.</w:t>
            </w:r>
          </w:p>
        </w:tc>
        <w:tc>
          <w:tcPr>
            <w:tcW w:w="1458" w:type="dxa"/>
          </w:tcPr>
          <w:p w14:paraId="15B0BC92" w14:textId="77777777" w:rsidR="00AB7CD0" w:rsidRDefault="00AB7CD0" w:rsidP="00AB7CD0">
            <w:pPr>
              <w:pStyle w:val="BodyText"/>
              <w:ind w:firstLine="0"/>
              <w:jc w:val="center"/>
            </w:pPr>
            <w:r>
              <w:t>Pass</w:t>
            </w:r>
          </w:p>
        </w:tc>
      </w:tr>
      <w:tr w:rsidR="00AB7CD0" w14:paraId="1C95DC64" w14:textId="77777777" w:rsidTr="00C15C73">
        <w:tc>
          <w:tcPr>
            <w:tcW w:w="828" w:type="dxa"/>
          </w:tcPr>
          <w:p w14:paraId="5ED63E05" w14:textId="77777777" w:rsidR="00AB7CD0" w:rsidRDefault="00AB7CD0" w:rsidP="00AB7CD0">
            <w:pPr>
              <w:pStyle w:val="BodyText"/>
              <w:ind w:firstLine="0"/>
              <w:jc w:val="center"/>
            </w:pPr>
            <w:r>
              <w:t>6.</w:t>
            </w:r>
          </w:p>
        </w:tc>
        <w:tc>
          <w:tcPr>
            <w:tcW w:w="3510" w:type="dxa"/>
          </w:tcPr>
          <w:p w14:paraId="5C16383B" w14:textId="1FC8CB28" w:rsidR="00AB7CD0" w:rsidRDefault="00AB7CD0" w:rsidP="00AB7CD0">
            <w:pPr>
              <w:pStyle w:val="BodyText"/>
              <w:spacing w:line="276" w:lineRule="auto"/>
              <w:ind w:firstLine="0"/>
            </w:pPr>
            <w:r>
              <w:t>Admin</w:t>
            </w:r>
            <w:r w:rsidR="00421BD4">
              <w:t>istrator</w:t>
            </w:r>
            <w:r>
              <w:t xml:space="preserve"> should be able to add </w:t>
            </w:r>
            <w:r w:rsidR="00421BD4">
              <w:t>j</w:t>
            </w:r>
            <w:r>
              <w:t>ailors</w:t>
            </w:r>
          </w:p>
        </w:tc>
        <w:tc>
          <w:tcPr>
            <w:tcW w:w="3780" w:type="dxa"/>
          </w:tcPr>
          <w:p w14:paraId="5B781748" w14:textId="77777777" w:rsidR="00AB7CD0" w:rsidRDefault="007A1555" w:rsidP="00AB7CD0">
            <w:pPr>
              <w:pStyle w:val="BodyText"/>
              <w:ind w:firstLine="0"/>
            </w:pPr>
            <w:r>
              <w:t>Jailor should be added to database.</w:t>
            </w:r>
          </w:p>
        </w:tc>
        <w:tc>
          <w:tcPr>
            <w:tcW w:w="1458" w:type="dxa"/>
          </w:tcPr>
          <w:p w14:paraId="29221BEB" w14:textId="77777777" w:rsidR="00AB7CD0" w:rsidRDefault="00AB7CD0" w:rsidP="00AB7CD0">
            <w:pPr>
              <w:pStyle w:val="BodyText"/>
              <w:ind w:firstLine="0"/>
              <w:jc w:val="center"/>
            </w:pPr>
            <w:r>
              <w:t>Pass</w:t>
            </w:r>
          </w:p>
        </w:tc>
      </w:tr>
      <w:tr w:rsidR="00AB7CD0" w14:paraId="1318DAC5" w14:textId="77777777" w:rsidTr="00C15C73">
        <w:tc>
          <w:tcPr>
            <w:tcW w:w="828" w:type="dxa"/>
          </w:tcPr>
          <w:p w14:paraId="3C34AFE3" w14:textId="77777777" w:rsidR="00AB7CD0" w:rsidRDefault="00AB7CD0" w:rsidP="00AB7CD0">
            <w:pPr>
              <w:pStyle w:val="BodyText"/>
              <w:ind w:firstLine="0"/>
              <w:jc w:val="center"/>
            </w:pPr>
            <w:r>
              <w:lastRenderedPageBreak/>
              <w:t>7.</w:t>
            </w:r>
          </w:p>
        </w:tc>
        <w:tc>
          <w:tcPr>
            <w:tcW w:w="3510" w:type="dxa"/>
          </w:tcPr>
          <w:p w14:paraId="4C4C5CD9" w14:textId="20AF58BA" w:rsidR="00AB7CD0" w:rsidRDefault="00AB7CD0" w:rsidP="00AB7CD0">
            <w:pPr>
              <w:pStyle w:val="BodyText"/>
              <w:spacing w:line="276" w:lineRule="auto"/>
              <w:ind w:firstLine="0"/>
            </w:pPr>
            <w:r>
              <w:t>Admin</w:t>
            </w:r>
            <w:r w:rsidR="00421BD4">
              <w:t>istrator</w:t>
            </w:r>
            <w:r>
              <w:t xml:space="preserve"> should be able to add </w:t>
            </w:r>
            <w:r w:rsidR="00421BD4">
              <w:t>j</w:t>
            </w:r>
            <w:r>
              <w:t>ails</w:t>
            </w:r>
          </w:p>
        </w:tc>
        <w:tc>
          <w:tcPr>
            <w:tcW w:w="3780" w:type="dxa"/>
          </w:tcPr>
          <w:p w14:paraId="2892D251" w14:textId="01EB9A8F" w:rsidR="00AB7CD0" w:rsidRDefault="007A1555" w:rsidP="007A1555">
            <w:pPr>
              <w:pStyle w:val="BodyText"/>
              <w:spacing w:line="276" w:lineRule="auto"/>
              <w:ind w:firstLine="0"/>
            </w:pPr>
            <w:r>
              <w:t xml:space="preserve">Jail should be assigned to database and </w:t>
            </w:r>
            <w:r w:rsidR="00421BD4">
              <w:t>j</w:t>
            </w:r>
            <w:r>
              <w:t>ailor should be assigned to it.</w:t>
            </w:r>
          </w:p>
        </w:tc>
        <w:tc>
          <w:tcPr>
            <w:tcW w:w="1458" w:type="dxa"/>
          </w:tcPr>
          <w:p w14:paraId="239B2CF8" w14:textId="77777777" w:rsidR="00AB7CD0" w:rsidRDefault="00AB7CD0" w:rsidP="00AB7CD0">
            <w:pPr>
              <w:pStyle w:val="BodyText"/>
              <w:ind w:firstLine="0"/>
              <w:jc w:val="center"/>
            </w:pPr>
            <w:r>
              <w:t>Pass</w:t>
            </w:r>
          </w:p>
        </w:tc>
      </w:tr>
      <w:tr w:rsidR="00AB7CD0" w14:paraId="44C4C7BF" w14:textId="77777777" w:rsidTr="00C15C73">
        <w:tc>
          <w:tcPr>
            <w:tcW w:w="828" w:type="dxa"/>
          </w:tcPr>
          <w:p w14:paraId="3B8D85A4" w14:textId="77777777" w:rsidR="00AB7CD0" w:rsidRDefault="00AB7CD0" w:rsidP="00AB7CD0">
            <w:pPr>
              <w:pStyle w:val="BodyText"/>
              <w:ind w:firstLine="0"/>
              <w:jc w:val="center"/>
            </w:pPr>
            <w:r>
              <w:t>8.</w:t>
            </w:r>
          </w:p>
        </w:tc>
        <w:tc>
          <w:tcPr>
            <w:tcW w:w="3510" w:type="dxa"/>
          </w:tcPr>
          <w:p w14:paraId="3F4CC8C2" w14:textId="46952243" w:rsidR="00AB7CD0" w:rsidRDefault="00AB7CD0" w:rsidP="00AB7CD0">
            <w:pPr>
              <w:pStyle w:val="BodyText"/>
              <w:spacing w:line="276" w:lineRule="auto"/>
              <w:ind w:firstLine="0"/>
            </w:pPr>
            <w:r>
              <w:t>Admin</w:t>
            </w:r>
            <w:r w:rsidR="00421BD4">
              <w:t>istrator</w:t>
            </w:r>
            <w:r>
              <w:t xml:space="preserve"> should be able to view jailor/jail/prisoner details</w:t>
            </w:r>
          </w:p>
        </w:tc>
        <w:tc>
          <w:tcPr>
            <w:tcW w:w="3780" w:type="dxa"/>
          </w:tcPr>
          <w:p w14:paraId="7FBE8EB1" w14:textId="625034AA" w:rsidR="007A1555" w:rsidRDefault="007A1555" w:rsidP="007A1555">
            <w:pPr>
              <w:pStyle w:val="BodyText"/>
              <w:spacing w:line="276" w:lineRule="auto"/>
              <w:ind w:firstLine="0"/>
            </w:pPr>
            <w:r>
              <w:t xml:space="preserve">All details in </w:t>
            </w:r>
            <w:r w:rsidR="00421BD4">
              <w:t xml:space="preserve">the </w:t>
            </w:r>
            <w:r>
              <w:t>database should be displayed.</w:t>
            </w:r>
          </w:p>
        </w:tc>
        <w:tc>
          <w:tcPr>
            <w:tcW w:w="1458" w:type="dxa"/>
          </w:tcPr>
          <w:p w14:paraId="4C7522CC" w14:textId="77777777" w:rsidR="00AB7CD0" w:rsidRDefault="00AB7CD0" w:rsidP="00AB7CD0">
            <w:pPr>
              <w:pStyle w:val="BodyText"/>
              <w:ind w:firstLine="0"/>
              <w:jc w:val="center"/>
            </w:pPr>
            <w:r>
              <w:t>Pass</w:t>
            </w:r>
          </w:p>
        </w:tc>
      </w:tr>
      <w:tr w:rsidR="00AB7CD0" w14:paraId="10A5F0BA" w14:textId="77777777" w:rsidTr="00C15C73">
        <w:tc>
          <w:tcPr>
            <w:tcW w:w="828" w:type="dxa"/>
          </w:tcPr>
          <w:p w14:paraId="4C2FC9D8" w14:textId="77777777" w:rsidR="00AB7CD0" w:rsidRDefault="00AB7CD0" w:rsidP="00AB7CD0">
            <w:pPr>
              <w:pStyle w:val="BodyText"/>
              <w:ind w:firstLine="0"/>
              <w:jc w:val="center"/>
            </w:pPr>
            <w:r>
              <w:t>9.</w:t>
            </w:r>
          </w:p>
        </w:tc>
        <w:tc>
          <w:tcPr>
            <w:tcW w:w="3510" w:type="dxa"/>
          </w:tcPr>
          <w:p w14:paraId="605F4D0B" w14:textId="75D1952E" w:rsidR="00AB7CD0" w:rsidRDefault="007A1555" w:rsidP="007A1555">
            <w:pPr>
              <w:pStyle w:val="BodyText"/>
              <w:spacing w:line="276" w:lineRule="auto"/>
              <w:ind w:firstLine="0"/>
            </w:pPr>
            <w:r>
              <w:t>Jailor should be able to view all services when hovered over it</w:t>
            </w:r>
          </w:p>
        </w:tc>
        <w:tc>
          <w:tcPr>
            <w:tcW w:w="3780" w:type="dxa"/>
          </w:tcPr>
          <w:p w14:paraId="431B7636" w14:textId="17F95EA1" w:rsidR="00AB7CD0" w:rsidRDefault="007A1555" w:rsidP="007A1555">
            <w:pPr>
              <w:pStyle w:val="BodyText"/>
              <w:spacing w:line="276" w:lineRule="auto"/>
              <w:ind w:firstLine="0"/>
            </w:pPr>
            <w:r>
              <w:t>All operations should be enable</w:t>
            </w:r>
            <w:r w:rsidR="00421BD4">
              <w:t>d</w:t>
            </w:r>
            <w:r>
              <w:t xml:space="preserve"> when hovered over </w:t>
            </w:r>
            <w:r w:rsidR="00421BD4">
              <w:t>S</w:t>
            </w:r>
            <w:r>
              <w:t>ervices hyperlink.</w:t>
            </w:r>
          </w:p>
        </w:tc>
        <w:tc>
          <w:tcPr>
            <w:tcW w:w="1458" w:type="dxa"/>
          </w:tcPr>
          <w:p w14:paraId="0F92DFF2" w14:textId="77777777" w:rsidR="00AB7CD0" w:rsidRDefault="00AB7CD0" w:rsidP="00AB7CD0">
            <w:pPr>
              <w:pStyle w:val="BodyText"/>
              <w:ind w:firstLine="0"/>
              <w:jc w:val="center"/>
            </w:pPr>
            <w:r>
              <w:t>Pass</w:t>
            </w:r>
          </w:p>
        </w:tc>
      </w:tr>
      <w:tr w:rsidR="00AB7CD0" w14:paraId="43567CA7" w14:textId="77777777" w:rsidTr="00C15C73">
        <w:tc>
          <w:tcPr>
            <w:tcW w:w="828" w:type="dxa"/>
          </w:tcPr>
          <w:p w14:paraId="4910D0AF" w14:textId="77777777" w:rsidR="00AB7CD0" w:rsidRDefault="00AB7CD0" w:rsidP="00AB7CD0">
            <w:pPr>
              <w:pStyle w:val="BodyText"/>
              <w:ind w:firstLine="0"/>
              <w:jc w:val="center"/>
            </w:pPr>
            <w:r>
              <w:t>10.</w:t>
            </w:r>
          </w:p>
        </w:tc>
        <w:tc>
          <w:tcPr>
            <w:tcW w:w="3510" w:type="dxa"/>
          </w:tcPr>
          <w:p w14:paraId="25229D7F" w14:textId="7E65C6C7" w:rsidR="00AB7CD0" w:rsidRDefault="007A1555" w:rsidP="007A1555">
            <w:pPr>
              <w:pStyle w:val="BodyText"/>
              <w:spacing w:line="276" w:lineRule="auto"/>
              <w:ind w:firstLine="0"/>
            </w:pPr>
            <w:r>
              <w:t xml:space="preserve">Jailor should be able to search for prisoners in </w:t>
            </w:r>
            <w:r w:rsidR="00421BD4">
              <w:t>the</w:t>
            </w:r>
            <w:r>
              <w:t xml:space="preserve"> jail</w:t>
            </w:r>
          </w:p>
        </w:tc>
        <w:tc>
          <w:tcPr>
            <w:tcW w:w="3780" w:type="dxa"/>
          </w:tcPr>
          <w:p w14:paraId="3C00D566" w14:textId="6FD3DB2D" w:rsidR="00AB7CD0" w:rsidRDefault="007A1555" w:rsidP="007A1555">
            <w:pPr>
              <w:pStyle w:val="BodyText"/>
              <w:spacing w:line="276" w:lineRule="auto"/>
              <w:ind w:firstLine="0"/>
            </w:pPr>
            <w:r>
              <w:t xml:space="preserve">Jailor should </w:t>
            </w:r>
            <w:r w:rsidR="00421BD4">
              <w:t>receive</w:t>
            </w:r>
            <w:r>
              <w:t xml:space="preserve"> suggestion when searching for prisoners. </w:t>
            </w:r>
          </w:p>
        </w:tc>
        <w:tc>
          <w:tcPr>
            <w:tcW w:w="1458" w:type="dxa"/>
          </w:tcPr>
          <w:p w14:paraId="07076FBE" w14:textId="77777777" w:rsidR="00AB7CD0" w:rsidRDefault="00AB7CD0" w:rsidP="00AB7CD0">
            <w:pPr>
              <w:pStyle w:val="BodyText"/>
              <w:ind w:firstLine="0"/>
              <w:jc w:val="center"/>
            </w:pPr>
            <w:r>
              <w:t>Pass</w:t>
            </w:r>
          </w:p>
        </w:tc>
      </w:tr>
      <w:tr w:rsidR="00AB7CD0" w14:paraId="23E41010" w14:textId="77777777" w:rsidTr="00C15C73">
        <w:tc>
          <w:tcPr>
            <w:tcW w:w="828" w:type="dxa"/>
          </w:tcPr>
          <w:p w14:paraId="67F8E816" w14:textId="77777777" w:rsidR="00AB7CD0" w:rsidRDefault="00AB7CD0" w:rsidP="00AB7CD0">
            <w:pPr>
              <w:pStyle w:val="BodyText"/>
              <w:ind w:firstLine="0"/>
              <w:jc w:val="center"/>
            </w:pPr>
            <w:r>
              <w:t>11.</w:t>
            </w:r>
          </w:p>
        </w:tc>
        <w:tc>
          <w:tcPr>
            <w:tcW w:w="3510" w:type="dxa"/>
          </w:tcPr>
          <w:p w14:paraId="52EC7087" w14:textId="6E1385C0" w:rsidR="00AB7CD0" w:rsidRDefault="007A1555" w:rsidP="007A1555">
            <w:pPr>
              <w:pStyle w:val="BodyText"/>
              <w:spacing w:line="276" w:lineRule="auto"/>
              <w:ind w:firstLine="0"/>
            </w:pPr>
            <w:r>
              <w:t xml:space="preserve">Jailor should be able to add </w:t>
            </w:r>
            <w:r w:rsidR="00421BD4">
              <w:t>w</w:t>
            </w:r>
            <w:r>
              <w:t xml:space="preserve">ork/ </w:t>
            </w:r>
            <w:r w:rsidR="00421BD4">
              <w:t>m</w:t>
            </w:r>
            <w:r>
              <w:t xml:space="preserve">edical/ </w:t>
            </w:r>
            <w:r w:rsidR="00421BD4">
              <w:t>v</w:t>
            </w:r>
            <w:r>
              <w:t xml:space="preserve">isitor/ </w:t>
            </w:r>
            <w:r w:rsidR="00421BD4">
              <w:t>d</w:t>
            </w:r>
            <w:r>
              <w:t>isposal details</w:t>
            </w:r>
          </w:p>
        </w:tc>
        <w:tc>
          <w:tcPr>
            <w:tcW w:w="3780" w:type="dxa"/>
          </w:tcPr>
          <w:p w14:paraId="53A5D165" w14:textId="77777777" w:rsidR="00AB7CD0" w:rsidRDefault="007A1555" w:rsidP="007A1555">
            <w:pPr>
              <w:pStyle w:val="BodyText"/>
              <w:spacing w:line="276" w:lineRule="auto"/>
              <w:ind w:firstLine="0"/>
            </w:pPr>
            <w:r>
              <w:t xml:space="preserve">Appropriate details should be added to </w:t>
            </w:r>
            <w:r w:rsidR="00421BD4">
              <w:t xml:space="preserve">the </w:t>
            </w:r>
            <w:r>
              <w:t xml:space="preserve">database. </w:t>
            </w:r>
          </w:p>
        </w:tc>
        <w:tc>
          <w:tcPr>
            <w:tcW w:w="1458" w:type="dxa"/>
          </w:tcPr>
          <w:p w14:paraId="1B5EEE2E" w14:textId="77777777" w:rsidR="00AB7CD0" w:rsidRDefault="00AB7CD0" w:rsidP="00AB7CD0">
            <w:pPr>
              <w:pStyle w:val="BodyText"/>
              <w:ind w:firstLine="0"/>
              <w:jc w:val="center"/>
            </w:pPr>
            <w:r>
              <w:t xml:space="preserve">Pass </w:t>
            </w:r>
          </w:p>
        </w:tc>
      </w:tr>
      <w:tr w:rsidR="0021605E" w14:paraId="5511B409" w14:textId="77777777" w:rsidTr="00C15C73">
        <w:tc>
          <w:tcPr>
            <w:tcW w:w="828" w:type="dxa"/>
          </w:tcPr>
          <w:p w14:paraId="7F48F5DF" w14:textId="77777777" w:rsidR="0021605E" w:rsidRDefault="0021605E" w:rsidP="0021605E">
            <w:pPr>
              <w:pStyle w:val="BodyText"/>
              <w:ind w:firstLine="0"/>
              <w:jc w:val="center"/>
            </w:pPr>
            <w:r>
              <w:t>12.</w:t>
            </w:r>
          </w:p>
        </w:tc>
        <w:tc>
          <w:tcPr>
            <w:tcW w:w="3510" w:type="dxa"/>
          </w:tcPr>
          <w:p w14:paraId="2D0D77D4" w14:textId="4FF108F1" w:rsidR="0021605E" w:rsidRDefault="0021605E" w:rsidP="0021605E">
            <w:pPr>
              <w:pStyle w:val="BodyText"/>
              <w:spacing w:line="276" w:lineRule="auto"/>
              <w:ind w:firstLine="0"/>
            </w:pPr>
            <w:r>
              <w:t xml:space="preserve">Jailor should be able to view </w:t>
            </w:r>
            <w:r w:rsidR="00421BD4">
              <w:t>w</w:t>
            </w:r>
            <w:r>
              <w:t xml:space="preserve">ork/ </w:t>
            </w:r>
            <w:r w:rsidR="00421BD4">
              <w:t>m</w:t>
            </w:r>
            <w:r>
              <w:t xml:space="preserve">edical/ </w:t>
            </w:r>
            <w:r w:rsidR="00421BD4">
              <w:t>v</w:t>
            </w:r>
            <w:r>
              <w:t xml:space="preserve">isitor/ </w:t>
            </w:r>
            <w:r w:rsidR="00421BD4">
              <w:t>d</w:t>
            </w:r>
            <w:r>
              <w:t>isposal details</w:t>
            </w:r>
          </w:p>
        </w:tc>
        <w:tc>
          <w:tcPr>
            <w:tcW w:w="3780" w:type="dxa"/>
          </w:tcPr>
          <w:p w14:paraId="78BAD7C1" w14:textId="77777777" w:rsidR="0021605E" w:rsidRDefault="0021605E" w:rsidP="0021605E">
            <w:pPr>
              <w:pStyle w:val="BodyText"/>
              <w:spacing w:line="276" w:lineRule="auto"/>
              <w:ind w:firstLine="0"/>
            </w:pPr>
            <w:r>
              <w:t xml:space="preserve">Appropriate details should be retrieved from </w:t>
            </w:r>
            <w:r w:rsidR="00421BD4">
              <w:t xml:space="preserve">the </w:t>
            </w:r>
            <w:r>
              <w:t>database.</w:t>
            </w:r>
          </w:p>
        </w:tc>
        <w:tc>
          <w:tcPr>
            <w:tcW w:w="1458" w:type="dxa"/>
          </w:tcPr>
          <w:p w14:paraId="32F3FBDA" w14:textId="77777777" w:rsidR="0021605E" w:rsidRDefault="0021605E" w:rsidP="0021605E">
            <w:pPr>
              <w:pStyle w:val="BodyText"/>
              <w:keepNext/>
              <w:ind w:firstLine="0"/>
              <w:jc w:val="center"/>
            </w:pPr>
            <w:r>
              <w:t>Pass</w:t>
            </w:r>
          </w:p>
        </w:tc>
      </w:tr>
      <w:tr w:rsidR="0021605E" w14:paraId="46143D56" w14:textId="77777777" w:rsidTr="00C15C73">
        <w:tc>
          <w:tcPr>
            <w:tcW w:w="828" w:type="dxa"/>
          </w:tcPr>
          <w:p w14:paraId="23348EF2" w14:textId="77777777" w:rsidR="0021605E" w:rsidRDefault="0021605E" w:rsidP="0021605E">
            <w:pPr>
              <w:pStyle w:val="BodyText"/>
              <w:ind w:firstLine="0"/>
              <w:jc w:val="center"/>
            </w:pPr>
            <w:r>
              <w:t>13.</w:t>
            </w:r>
          </w:p>
        </w:tc>
        <w:tc>
          <w:tcPr>
            <w:tcW w:w="3510" w:type="dxa"/>
          </w:tcPr>
          <w:p w14:paraId="325C8CF1" w14:textId="3BC60B25" w:rsidR="0021605E" w:rsidRDefault="0021605E" w:rsidP="0021605E">
            <w:pPr>
              <w:pStyle w:val="BodyText"/>
              <w:spacing w:line="276" w:lineRule="auto"/>
              <w:ind w:firstLine="0"/>
            </w:pPr>
            <w:r>
              <w:t>Jailor/</w:t>
            </w:r>
            <w:r w:rsidR="00421BD4">
              <w:t>a</w:t>
            </w:r>
            <w:r>
              <w:t>dministrator should be able to logout</w:t>
            </w:r>
          </w:p>
        </w:tc>
        <w:tc>
          <w:tcPr>
            <w:tcW w:w="3780" w:type="dxa"/>
          </w:tcPr>
          <w:p w14:paraId="2397C7C7" w14:textId="77777777" w:rsidR="0021605E" w:rsidRDefault="0021605E" w:rsidP="0021605E">
            <w:pPr>
              <w:pStyle w:val="BodyText"/>
              <w:spacing w:line="276" w:lineRule="auto"/>
              <w:ind w:firstLine="0"/>
            </w:pPr>
            <w:r>
              <w:t>User should be directed to login page after logging out.</w:t>
            </w:r>
          </w:p>
        </w:tc>
        <w:tc>
          <w:tcPr>
            <w:tcW w:w="1458" w:type="dxa"/>
          </w:tcPr>
          <w:p w14:paraId="10D7E90C" w14:textId="77777777" w:rsidR="0021605E" w:rsidRDefault="0021605E" w:rsidP="0021605E">
            <w:pPr>
              <w:pStyle w:val="BodyText"/>
              <w:keepNext/>
              <w:ind w:firstLine="0"/>
              <w:jc w:val="center"/>
            </w:pPr>
            <w:r>
              <w:t>Pass</w:t>
            </w:r>
          </w:p>
        </w:tc>
      </w:tr>
    </w:tbl>
    <w:p w14:paraId="1181ED21" w14:textId="77777777" w:rsidR="008C116A" w:rsidRDefault="008C116A" w:rsidP="008C116A">
      <w:pPr>
        <w:pStyle w:val="Heading2"/>
        <w:spacing w:line="480" w:lineRule="auto"/>
        <w:jc w:val="left"/>
      </w:pPr>
      <w:bookmarkStart w:id="24" w:name="_Toc437459424"/>
      <w:r>
        <w:t>4.2 Performance Evaluation</w:t>
      </w:r>
      <w:bookmarkEnd w:id="24"/>
    </w:p>
    <w:p w14:paraId="1614E136" w14:textId="77777777" w:rsidR="00284EF2" w:rsidRDefault="00284EF2" w:rsidP="00FF476F">
      <w:pPr>
        <w:pStyle w:val="BodyText"/>
        <w:jc w:val="both"/>
      </w:pPr>
      <w:r>
        <w:t>Since</w:t>
      </w:r>
      <w:r w:rsidR="00421BD4">
        <w:t xml:space="preserve"> PIS</w:t>
      </w:r>
      <w:r w:rsidR="004F6158">
        <w:t xml:space="preserve"> </w:t>
      </w:r>
      <w:r w:rsidR="00421BD4">
        <w:t>is</w:t>
      </w:r>
      <w:r w:rsidR="004F6158">
        <w:t xml:space="preserve"> divided into three sections, </w:t>
      </w:r>
      <w:r w:rsidR="00A81D09">
        <w:t>communication between the</w:t>
      </w:r>
      <w:r w:rsidR="00421BD4">
        <w:t xml:space="preserve"> sections</w:t>
      </w:r>
      <w:r w:rsidR="00A81D09">
        <w:t xml:space="preserve"> becomes a major issue when it comes to performance evaluation. Communication between the interface and database can be evaluated using </w:t>
      </w:r>
      <w:r w:rsidR="006B2CE7">
        <w:t>the</w:t>
      </w:r>
      <w:r w:rsidR="00A81D09">
        <w:t xml:space="preserve"> Apache JMeter.</w:t>
      </w:r>
      <w:r w:rsidR="00FF476F">
        <w:t xml:space="preserve"> This tool tests the JDBC connection with sample queries. </w:t>
      </w:r>
      <w:r>
        <w:t xml:space="preserve">A test conducted on a Windows 8.1 system with i5 processor and 6 GB RAM with sample data yields the following results. </w:t>
      </w:r>
    </w:p>
    <w:p w14:paraId="4072B925" w14:textId="0223E7C4" w:rsidR="008C116A" w:rsidRDefault="00284EF2" w:rsidP="00FF476F">
      <w:pPr>
        <w:pStyle w:val="BodyText"/>
        <w:jc w:val="both"/>
      </w:pPr>
      <w:r>
        <w:t xml:space="preserve">This </w:t>
      </w:r>
      <w:r w:rsidR="00FF476F">
        <w:t xml:space="preserve">sample </w:t>
      </w:r>
      <w:r>
        <w:t>has</w:t>
      </w:r>
      <w:r w:rsidR="00FF476F">
        <w:t xml:space="preserve"> 100000 records </w:t>
      </w:r>
      <w:r>
        <w:t>and varying number of users to check for maximum number of users the server can accommodate at a particular interval of time. Starting from 100 users, gradual increase of number of users until 300 users</w:t>
      </w:r>
      <w:r w:rsidR="00FF476F">
        <w:t xml:space="preserve"> generate</w:t>
      </w:r>
      <w:r w:rsidR="006B2CE7">
        <w:t>d</w:t>
      </w:r>
      <w:r w:rsidR="00FF476F">
        <w:t xml:space="preserve"> the graph</w:t>
      </w:r>
      <w:r w:rsidR="006B2CE7">
        <w:t xml:space="preserve"> shown in Figure 4.1</w:t>
      </w:r>
      <w:r w:rsidR="00FF476F">
        <w:t>.</w:t>
      </w:r>
      <w:r>
        <w:t xml:space="preserve"> This shows that the system works until 220-230 users use PIS database concurrently. This performance would increase if a high performance server is used.</w:t>
      </w:r>
    </w:p>
    <w:p w14:paraId="0C359617" w14:textId="33AE0EF9" w:rsidR="00FF476F" w:rsidRDefault="00284EF2" w:rsidP="00284EF2">
      <w:pPr>
        <w:pStyle w:val="BodyText"/>
        <w:ind w:firstLine="0"/>
        <w:jc w:val="center"/>
      </w:pPr>
      <w:r>
        <w:rPr>
          <w:noProof/>
        </w:rPr>
        <w:lastRenderedPageBreak/>
        <w:drawing>
          <wp:inline distT="0" distB="0" distL="0" distR="0" wp14:anchorId="378143BE" wp14:editId="3EE0A5CB">
            <wp:extent cx="6107078" cy="2849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773" t="17997" r="1293" b="19011"/>
                    <a:stretch/>
                  </pic:blipFill>
                  <pic:spPr bwMode="auto">
                    <a:xfrm>
                      <a:off x="0" y="0"/>
                      <a:ext cx="6145058" cy="2867695"/>
                    </a:xfrm>
                    <a:prstGeom prst="rect">
                      <a:avLst/>
                    </a:prstGeom>
                    <a:ln>
                      <a:noFill/>
                    </a:ln>
                    <a:extLst>
                      <a:ext uri="{53640926-AAD7-44D8-BBD7-CCE9431645EC}">
                        <a14:shadowObscured xmlns:a14="http://schemas.microsoft.com/office/drawing/2010/main"/>
                      </a:ext>
                    </a:extLst>
                  </pic:spPr>
                </pic:pic>
              </a:graphicData>
            </a:graphic>
          </wp:inline>
        </w:drawing>
      </w:r>
    </w:p>
    <w:p w14:paraId="7ECB9511" w14:textId="27EF48DF" w:rsidR="00FF476F" w:rsidRPr="00FF476F" w:rsidRDefault="00FF476F" w:rsidP="00FF476F">
      <w:pPr>
        <w:pStyle w:val="BodyText"/>
        <w:jc w:val="center"/>
        <w:rPr>
          <w:b/>
        </w:rPr>
      </w:pPr>
      <w:r w:rsidRPr="00FF476F">
        <w:rPr>
          <w:b/>
        </w:rPr>
        <w:t>Figure 4.1</w:t>
      </w:r>
      <w:r>
        <w:rPr>
          <w:b/>
        </w:rPr>
        <w:t xml:space="preserve"> Response </w:t>
      </w:r>
      <w:r w:rsidR="006B2CE7">
        <w:rPr>
          <w:b/>
        </w:rPr>
        <w:t>t</w:t>
      </w:r>
      <w:r>
        <w:rPr>
          <w:b/>
        </w:rPr>
        <w:t xml:space="preserve">ime </w:t>
      </w:r>
      <w:r w:rsidR="006B2CE7">
        <w:rPr>
          <w:b/>
        </w:rPr>
        <w:t>g</w:t>
      </w:r>
      <w:r>
        <w:rPr>
          <w:b/>
        </w:rPr>
        <w:t>raph</w:t>
      </w:r>
    </w:p>
    <w:p w14:paraId="6322AD87" w14:textId="77777777" w:rsidR="008C116A" w:rsidRDefault="008C116A" w:rsidP="008C116A">
      <w:pPr>
        <w:pStyle w:val="Heading2"/>
        <w:spacing w:line="480" w:lineRule="auto"/>
        <w:jc w:val="left"/>
      </w:pPr>
      <w:bookmarkStart w:id="25" w:name="_Toc437459425"/>
      <w:r>
        <w:t>4.3 User Interface Evaluation</w:t>
      </w:r>
      <w:bookmarkEnd w:id="25"/>
    </w:p>
    <w:p w14:paraId="4467F3BA" w14:textId="5B4B394A" w:rsidR="002B7DA2" w:rsidRDefault="00C36DEF" w:rsidP="002B7DA2">
      <w:pPr>
        <w:pStyle w:val="BodyText"/>
        <w:jc w:val="both"/>
      </w:pPr>
      <w:r>
        <w:t>S</w:t>
      </w:r>
      <w:r w:rsidR="002B7DA2">
        <w:t xml:space="preserve">everal CSS templates </w:t>
      </w:r>
      <w:r>
        <w:t xml:space="preserve">were tried </w:t>
      </w:r>
      <w:r w:rsidR="002B7DA2">
        <w:t xml:space="preserve">before finalizing the </w:t>
      </w:r>
      <w:r>
        <w:t>template</w:t>
      </w:r>
      <w:r w:rsidR="002B7DA2">
        <w:t xml:space="preserve"> used in </w:t>
      </w:r>
      <w:r>
        <w:t>PIS</w:t>
      </w:r>
      <w:r w:rsidR="002B7DA2">
        <w:t xml:space="preserve">. </w:t>
      </w:r>
      <w:r>
        <w:t>The author’s</w:t>
      </w:r>
      <w:r w:rsidR="00B501CF">
        <w:t xml:space="preserve"> peers and supervising professor</w:t>
      </w:r>
      <w:r>
        <w:t xml:space="preserve"> were polled</w:t>
      </w:r>
      <w:r w:rsidR="00B501CF">
        <w:t xml:space="preserve"> before finalizing the CSS template from </w:t>
      </w:r>
      <w:hyperlink r:id="rId27" w:history="1">
        <w:r w:rsidR="00B501CF" w:rsidRPr="007123ED">
          <w:rPr>
            <w:rStyle w:val="Hyperlink"/>
          </w:rPr>
          <w:t>www.freetemplates.org</w:t>
        </w:r>
      </w:hyperlink>
      <w:r w:rsidR="00B501CF">
        <w:t xml:space="preserve">. This interface provides </w:t>
      </w:r>
      <w:r w:rsidR="00493B38">
        <w:t xml:space="preserve">simple </w:t>
      </w:r>
      <w:r w:rsidR="00B501CF">
        <w:t xml:space="preserve">navigation </w:t>
      </w:r>
      <w:r>
        <w:t>between</w:t>
      </w:r>
      <w:r w:rsidR="00B501CF">
        <w:t xml:space="preserve"> page</w:t>
      </w:r>
      <w:r>
        <w:t>s</w:t>
      </w:r>
      <w:r w:rsidR="00B501CF">
        <w:t xml:space="preserve"> and looks </w:t>
      </w:r>
      <w:r w:rsidR="00493B38">
        <w:t>attractive</w:t>
      </w:r>
      <w:r w:rsidR="00B501CF">
        <w:t>.</w:t>
      </w:r>
    </w:p>
    <w:p w14:paraId="62FDFEAF" w14:textId="77777777" w:rsidR="00B501CF" w:rsidRDefault="00B501CF" w:rsidP="00B501CF">
      <w:pPr>
        <w:pStyle w:val="Heading2"/>
        <w:spacing w:line="480" w:lineRule="auto"/>
        <w:jc w:val="left"/>
      </w:pPr>
      <w:bookmarkStart w:id="26" w:name="_Toc437459426"/>
      <w:r>
        <w:t>4.4 Summary</w:t>
      </w:r>
      <w:bookmarkEnd w:id="26"/>
    </w:p>
    <w:p w14:paraId="452070CA" w14:textId="351EFBFA" w:rsidR="00C36DEF" w:rsidRDefault="00C36DEF" w:rsidP="00B501CF">
      <w:pPr>
        <w:pStyle w:val="BodyText"/>
        <w:jc w:val="both"/>
      </w:pPr>
      <w:r>
        <w:t>The objective of</w:t>
      </w:r>
      <w:r w:rsidR="00B501CF">
        <w:t xml:space="preserve"> this project </w:t>
      </w:r>
      <w:r>
        <w:t>was</w:t>
      </w:r>
      <w:r w:rsidR="00B501CF">
        <w:t xml:space="preserve"> to build a dynamic system </w:t>
      </w:r>
      <w:r>
        <w:t>with which</w:t>
      </w:r>
      <w:r w:rsidR="00B501CF">
        <w:t xml:space="preserve"> jail staff </w:t>
      </w:r>
      <w:r>
        <w:t>could efficiently</w:t>
      </w:r>
      <w:r w:rsidR="00B501CF">
        <w:t xml:space="preserve"> manage people. </w:t>
      </w:r>
      <w:r>
        <w:t>Al</w:t>
      </w:r>
      <w:r w:rsidR="00B501CF">
        <w:t xml:space="preserve">though the functionality </w:t>
      </w:r>
      <w:r>
        <w:t>of the developed system was</w:t>
      </w:r>
      <w:r w:rsidR="00B501CF">
        <w:t xml:space="preserve"> as expected, the look and feel did not </w:t>
      </w:r>
      <w:r>
        <w:t>meet expectations;</w:t>
      </w:r>
      <w:r w:rsidR="00B501CF">
        <w:t xml:space="preserve"> </w:t>
      </w:r>
      <w:r>
        <w:t>improvements could be made</w:t>
      </w:r>
      <w:r w:rsidR="00B501CF">
        <w:t xml:space="preserve"> with advanced CSS templates. Because of the technology used, the </w:t>
      </w:r>
      <w:r>
        <w:t>utilized</w:t>
      </w:r>
      <w:r w:rsidR="00B501CF">
        <w:t xml:space="preserve"> CSS template</w:t>
      </w:r>
      <w:r>
        <w:t xml:space="preserve"> was a compromise</w:t>
      </w:r>
      <w:r w:rsidR="00B501CF">
        <w:t xml:space="preserve">. </w:t>
      </w:r>
      <w:r w:rsidR="00493B38">
        <w:t>You</w:t>
      </w:r>
      <w:r w:rsidR="00565BD6">
        <w:t xml:space="preserve"> g</w:t>
      </w:r>
      <w:r w:rsidR="00493B38">
        <w:t>e</w:t>
      </w:r>
      <w:r w:rsidR="00565BD6">
        <w:t xml:space="preserve">t to learn jQuery, AJAX and their integration with JSP while building this project. </w:t>
      </w:r>
      <w:r>
        <w:t xml:space="preserve">Table 4.2 shows </w:t>
      </w:r>
      <w:r w:rsidR="00B501CF">
        <w:t xml:space="preserve">the programming/scripting languages </w:t>
      </w:r>
      <w:r>
        <w:t>used for</w:t>
      </w:r>
      <w:r w:rsidR="00B501CF">
        <w:t xml:space="preserve"> this system.</w:t>
      </w:r>
    </w:p>
    <w:p w14:paraId="33E32745" w14:textId="77777777" w:rsidR="00284EF2" w:rsidRDefault="00284EF2" w:rsidP="00B501CF">
      <w:pPr>
        <w:pStyle w:val="BodyText"/>
        <w:jc w:val="both"/>
      </w:pPr>
    </w:p>
    <w:p w14:paraId="0893E0D5" w14:textId="4B62C56C" w:rsidR="00C36DEF" w:rsidRDefault="00C36DEF" w:rsidP="00C15C73">
      <w:pPr>
        <w:pStyle w:val="BodyText"/>
        <w:jc w:val="center"/>
        <w:rPr>
          <w:b/>
        </w:rPr>
      </w:pPr>
      <w:r>
        <w:rPr>
          <w:b/>
        </w:rPr>
        <w:lastRenderedPageBreak/>
        <w:t xml:space="preserve">Table 4.2 </w:t>
      </w:r>
      <w:r w:rsidR="0055506C">
        <w:rPr>
          <w:b/>
        </w:rPr>
        <w:t>Technologies Used</w:t>
      </w:r>
    </w:p>
    <w:tbl>
      <w:tblPr>
        <w:tblStyle w:val="TableGrid"/>
        <w:tblW w:w="0" w:type="auto"/>
        <w:jc w:val="center"/>
        <w:tblLook w:val="04A0" w:firstRow="1" w:lastRow="0" w:firstColumn="1" w:lastColumn="0" w:noHBand="0" w:noVBand="1"/>
      </w:tblPr>
      <w:tblGrid>
        <w:gridCol w:w="2190"/>
        <w:gridCol w:w="2190"/>
      </w:tblGrid>
      <w:tr w:rsidR="00E26A5E" w14:paraId="6670E531" w14:textId="77777777" w:rsidTr="00E41E3A">
        <w:trPr>
          <w:trHeight w:val="504"/>
          <w:jc w:val="center"/>
        </w:trPr>
        <w:tc>
          <w:tcPr>
            <w:tcW w:w="2190" w:type="dxa"/>
            <w:shd w:val="clear" w:color="auto" w:fill="D0CECE" w:themeFill="background2" w:themeFillShade="E6"/>
            <w:vAlign w:val="center"/>
          </w:tcPr>
          <w:p w14:paraId="1996FEB2" w14:textId="77777777" w:rsidR="00E26A5E" w:rsidRPr="00565BD6" w:rsidRDefault="00E26A5E" w:rsidP="00E41E3A">
            <w:pPr>
              <w:pStyle w:val="BodyText"/>
              <w:spacing w:line="240" w:lineRule="auto"/>
              <w:ind w:firstLine="0"/>
              <w:jc w:val="center"/>
              <w:rPr>
                <w:b/>
              </w:rPr>
            </w:pPr>
            <w:r w:rsidRPr="00565BD6">
              <w:rPr>
                <w:b/>
              </w:rPr>
              <w:t>Language</w:t>
            </w:r>
          </w:p>
        </w:tc>
        <w:tc>
          <w:tcPr>
            <w:tcW w:w="2190" w:type="dxa"/>
            <w:shd w:val="clear" w:color="auto" w:fill="D0CECE" w:themeFill="background2" w:themeFillShade="E6"/>
            <w:vAlign w:val="center"/>
          </w:tcPr>
          <w:p w14:paraId="50B5B86C" w14:textId="77777777" w:rsidR="00E26A5E" w:rsidRPr="00565BD6" w:rsidRDefault="00E26A5E" w:rsidP="00E41E3A">
            <w:pPr>
              <w:pStyle w:val="BodyText"/>
              <w:spacing w:line="240" w:lineRule="auto"/>
              <w:ind w:firstLine="0"/>
              <w:jc w:val="center"/>
              <w:rPr>
                <w:b/>
              </w:rPr>
            </w:pPr>
            <w:r w:rsidRPr="00565BD6">
              <w:rPr>
                <w:b/>
              </w:rPr>
              <w:t>Lines of Code (LOC) Approx.</w:t>
            </w:r>
          </w:p>
        </w:tc>
      </w:tr>
      <w:tr w:rsidR="00E26A5E" w14:paraId="2246B420" w14:textId="77777777" w:rsidTr="00E41E3A">
        <w:trPr>
          <w:trHeight w:val="504"/>
          <w:jc w:val="center"/>
        </w:trPr>
        <w:tc>
          <w:tcPr>
            <w:tcW w:w="2190" w:type="dxa"/>
            <w:vAlign w:val="center"/>
          </w:tcPr>
          <w:p w14:paraId="14158077" w14:textId="77777777" w:rsidR="00E26A5E" w:rsidRDefault="00E26A5E" w:rsidP="00E41E3A">
            <w:pPr>
              <w:pStyle w:val="BodyText"/>
              <w:spacing w:line="240" w:lineRule="auto"/>
              <w:ind w:firstLine="0"/>
              <w:jc w:val="center"/>
            </w:pPr>
            <w:r>
              <w:t>Java</w:t>
            </w:r>
          </w:p>
        </w:tc>
        <w:tc>
          <w:tcPr>
            <w:tcW w:w="2190" w:type="dxa"/>
            <w:vAlign w:val="center"/>
          </w:tcPr>
          <w:p w14:paraId="17EE0BC8" w14:textId="77777777" w:rsidR="00E26A5E" w:rsidRDefault="00E26A5E" w:rsidP="00E41E3A">
            <w:pPr>
              <w:pStyle w:val="BodyText"/>
              <w:spacing w:line="240" w:lineRule="auto"/>
              <w:ind w:firstLine="0"/>
              <w:jc w:val="center"/>
            </w:pPr>
            <w:r>
              <w:t>100</w:t>
            </w:r>
          </w:p>
        </w:tc>
      </w:tr>
      <w:tr w:rsidR="00E26A5E" w14:paraId="680CBB98" w14:textId="77777777" w:rsidTr="00E41E3A">
        <w:trPr>
          <w:trHeight w:val="504"/>
          <w:jc w:val="center"/>
        </w:trPr>
        <w:tc>
          <w:tcPr>
            <w:tcW w:w="2190" w:type="dxa"/>
            <w:vAlign w:val="center"/>
          </w:tcPr>
          <w:p w14:paraId="0D78F982" w14:textId="77777777" w:rsidR="00E26A5E" w:rsidRDefault="00E26A5E" w:rsidP="00E41E3A">
            <w:pPr>
              <w:pStyle w:val="BodyText"/>
              <w:spacing w:line="240" w:lineRule="auto"/>
              <w:ind w:firstLine="0"/>
              <w:jc w:val="center"/>
            </w:pPr>
            <w:r>
              <w:t>JavaScript</w:t>
            </w:r>
          </w:p>
        </w:tc>
        <w:tc>
          <w:tcPr>
            <w:tcW w:w="2190" w:type="dxa"/>
            <w:vAlign w:val="center"/>
          </w:tcPr>
          <w:p w14:paraId="7508A772" w14:textId="77777777" w:rsidR="00E26A5E" w:rsidRDefault="00E26A5E" w:rsidP="00E41E3A">
            <w:pPr>
              <w:pStyle w:val="BodyText"/>
              <w:spacing w:line="240" w:lineRule="auto"/>
              <w:ind w:firstLine="0"/>
              <w:jc w:val="center"/>
            </w:pPr>
            <w:r>
              <w:t>100</w:t>
            </w:r>
          </w:p>
        </w:tc>
      </w:tr>
      <w:tr w:rsidR="00E26A5E" w14:paraId="2229711A" w14:textId="77777777" w:rsidTr="00E41E3A">
        <w:trPr>
          <w:trHeight w:val="504"/>
          <w:jc w:val="center"/>
        </w:trPr>
        <w:tc>
          <w:tcPr>
            <w:tcW w:w="2190" w:type="dxa"/>
            <w:vAlign w:val="center"/>
          </w:tcPr>
          <w:p w14:paraId="4B85A7BC" w14:textId="77777777" w:rsidR="00E26A5E" w:rsidRDefault="00E26A5E" w:rsidP="00E41E3A">
            <w:pPr>
              <w:pStyle w:val="BodyText"/>
              <w:spacing w:line="240" w:lineRule="auto"/>
              <w:ind w:firstLine="0"/>
              <w:jc w:val="center"/>
            </w:pPr>
            <w:r>
              <w:t>JSP</w:t>
            </w:r>
          </w:p>
        </w:tc>
        <w:tc>
          <w:tcPr>
            <w:tcW w:w="2190" w:type="dxa"/>
            <w:vAlign w:val="center"/>
          </w:tcPr>
          <w:p w14:paraId="6180B841" w14:textId="77777777" w:rsidR="00E26A5E" w:rsidRDefault="00E26A5E" w:rsidP="00E41E3A">
            <w:pPr>
              <w:pStyle w:val="BodyText"/>
              <w:spacing w:line="240" w:lineRule="auto"/>
              <w:ind w:firstLine="0"/>
              <w:jc w:val="center"/>
            </w:pPr>
            <w:r>
              <w:t>70 Pages (30 Lines)</w:t>
            </w:r>
          </w:p>
        </w:tc>
      </w:tr>
      <w:tr w:rsidR="00E26A5E" w14:paraId="7539ED53" w14:textId="77777777" w:rsidTr="00E41E3A">
        <w:trPr>
          <w:trHeight w:val="504"/>
          <w:jc w:val="center"/>
        </w:trPr>
        <w:tc>
          <w:tcPr>
            <w:tcW w:w="2190" w:type="dxa"/>
            <w:vAlign w:val="center"/>
          </w:tcPr>
          <w:p w14:paraId="2AE4C3F8" w14:textId="77777777" w:rsidR="00E26A5E" w:rsidRDefault="00E26A5E" w:rsidP="00E41E3A">
            <w:pPr>
              <w:pStyle w:val="BodyText"/>
              <w:spacing w:line="240" w:lineRule="auto"/>
              <w:ind w:firstLine="0"/>
              <w:jc w:val="center"/>
            </w:pPr>
            <w:r>
              <w:t>HTML</w:t>
            </w:r>
          </w:p>
        </w:tc>
        <w:tc>
          <w:tcPr>
            <w:tcW w:w="2190" w:type="dxa"/>
            <w:vAlign w:val="center"/>
          </w:tcPr>
          <w:p w14:paraId="253ECC8C" w14:textId="77777777" w:rsidR="00E26A5E" w:rsidRDefault="00E26A5E" w:rsidP="00E41E3A">
            <w:pPr>
              <w:pStyle w:val="BodyText"/>
              <w:spacing w:line="240" w:lineRule="auto"/>
              <w:ind w:firstLine="0"/>
              <w:jc w:val="center"/>
            </w:pPr>
            <w:r>
              <w:t>1000</w:t>
            </w:r>
          </w:p>
        </w:tc>
      </w:tr>
      <w:tr w:rsidR="00E26A5E" w14:paraId="177C8DD8" w14:textId="77777777" w:rsidTr="00E41E3A">
        <w:trPr>
          <w:trHeight w:val="504"/>
          <w:jc w:val="center"/>
        </w:trPr>
        <w:tc>
          <w:tcPr>
            <w:tcW w:w="2190" w:type="dxa"/>
            <w:vAlign w:val="center"/>
          </w:tcPr>
          <w:p w14:paraId="4A527A85" w14:textId="77777777" w:rsidR="00E26A5E" w:rsidRDefault="00E26A5E" w:rsidP="00E41E3A">
            <w:pPr>
              <w:pStyle w:val="BodyText"/>
              <w:spacing w:line="240" w:lineRule="auto"/>
              <w:ind w:firstLine="0"/>
              <w:jc w:val="center"/>
            </w:pPr>
            <w:r>
              <w:t>AJAX</w:t>
            </w:r>
          </w:p>
        </w:tc>
        <w:tc>
          <w:tcPr>
            <w:tcW w:w="2190" w:type="dxa"/>
            <w:vAlign w:val="center"/>
          </w:tcPr>
          <w:p w14:paraId="59331369" w14:textId="77777777" w:rsidR="00E26A5E" w:rsidRDefault="00E26A5E" w:rsidP="00E41E3A">
            <w:pPr>
              <w:pStyle w:val="BodyText"/>
              <w:spacing w:line="240" w:lineRule="auto"/>
              <w:ind w:firstLine="0"/>
              <w:jc w:val="center"/>
            </w:pPr>
            <w:r>
              <w:t>200</w:t>
            </w:r>
          </w:p>
        </w:tc>
      </w:tr>
      <w:tr w:rsidR="00E26A5E" w14:paraId="47070A25" w14:textId="77777777" w:rsidTr="00E41E3A">
        <w:trPr>
          <w:trHeight w:val="522"/>
          <w:jc w:val="center"/>
        </w:trPr>
        <w:tc>
          <w:tcPr>
            <w:tcW w:w="2190" w:type="dxa"/>
            <w:vAlign w:val="center"/>
          </w:tcPr>
          <w:p w14:paraId="205A641F" w14:textId="77777777" w:rsidR="00E26A5E" w:rsidRDefault="00E26A5E" w:rsidP="00E41E3A">
            <w:pPr>
              <w:pStyle w:val="BodyText"/>
              <w:spacing w:line="240" w:lineRule="auto"/>
              <w:ind w:firstLine="0"/>
              <w:jc w:val="center"/>
            </w:pPr>
            <w:r>
              <w:t>CSS</w:t>
            </w:r>
          </w:p>
        </w:tc>
        <w:tc>
          <w:tcPr>
            <w:tcW w:w="2190" w:type="dxa"/>
            <w:vAlign w:val="center"/>
          </w:tcPr>
          <w:p w14:paraId="46BFCC22" w14:textId="77777777" w:rsidR="00E26A5E" w:rsidRDefault="00E26A5E" w:rsidP="00E41E3A">
            <w:pPr>
              <w:pStyle w:val="BodyText"/>
              <w:spacing w:line="240" w:lineRule="auto"/>
              <w:ind w:firstLine="0"/>
              <w:jc w:val="center"/>
            </w:pPr>
            <w:r>
              <w:t>Template</w:t>
            </w:r>
          </w:p>
        </w:tc>
      </w:tr>
    </w:tbl>
    <w:p w14:paraId="34C55071" w14:textId="77777777" w:rsidR="00E26A5E" w:rsidRDefault="00E26A5E" w:rsidP="00C15C73">
      <w:pPr>
        <w:pStyle w:val="BodyText"/>
        <w:jc w:val="center"/>
        <w:rPr>
          <w:b/>
        </w:rPr>
      </w:pPr>
    </w:p>
    <w:p w14:paraId="705AD24D" w14:textId="77777777" w:rsidR="00E26A5E" w:rsidRDefault="00E26A5E" w:rsidP="00C15C73">
      <w:pPr>
        <w:pStyle w:val="BodyText"/>
        <w:jc w:val="center"/>
        <w:rPr>
          <w:b/>
        </w:rPr>
      </w:pPr>
    </w:p>
    <w:p w14:paraId="6742B5E7" w14:textId="77777777" w:rsidR="00E26A5E" w:rsidRDefault="00E26A5E" w:rsidP="00C15C73">
      <w:pPr>
        <w:pStyle w:val="BodyText"/>
        <w:jc w:val="center"/>
        <w:rPr>
          <w:b/>
        </w:rPr>
      </w:pPr>
    </w:p>
    <w:p w14:paraId="05494859" w14:textId="77777777" w:rsidR="00E26A5E" w:rsidRDefault="00E26A5E" w:rsidP="00C15C73">
      <w:pPr>
        <w:pStyle w:val="BodyText"/>
        <w:jc w:val="center"/>
        <w:rPr>
          <w:b/>
        </w:rPr>
      </w:pPr>
    </w:p>
    <w:p w14:paraId="6769213F" w14:textId="77777777" w:rsidR="00E26A5E" w:rsidRDefault="00E26A5E" w:rsidP="00C15C73">
      <w:pPr>
        <w:pStyle w:val="BodyText"/>
        <w:jc w:val="center"/>
        <w:rPr>
          <w:b/>
        </w:rPr>
      </w:pPr>
    </w:p>
    <w:p w14:paraId="472D6074" w14:textId="77777777" w:rsidR="00E26A5E" w:rsidRDefault="00E26A5E" w:rsidP="00C15C73">
      <w:pPr>
        <w:pStyle w:val="BodyText"/>
        <w:jc w:val="center"/>
        <w:rPr>
          <w:b/>
        </w:rPr>
      </w:pPr>
    </w:p>
    <w:p w14:paraId="32DA1191" w14:textId="77777777" w:rsidR="00E26A5E" w:rsidRDefault="00E26A5E" w:rsidP="00C15C73">
      <w:pPr>
        <w:pStyle w:val="BodyText"/>
        <w:jc w:val="center"/>
        <w:rPr>
          <w:b/>
        </w:rPr>
      </w:pPr>
    </w:p>
    <w:p w14:paraId="72E0AFD4" w14:textId="77777777" w:rsidR="00E26A5E" w:rsidRDefault="00E26A5E" w:rsidP="00C15C73">
      <w:pPr>
        <w:pStyle w:val="BodyText"/>
        <w:jc w:val="center"/>
        <w:rPr>
          <w:b/>
        </w:rPr>
      </w:pPr>
    </w:p>
    <w:p w14:paraId="30C65526" w14:textId="77777777" w:rsidR="00E26A5E" w:rsidRDefault="00E26A5E" w:rsidP="00C15C73">
      <w:pPr>
        <w:pStyle w:val="BodyText"/>
        <w:jc w:val="center"/>
        <w:rPr>
          <w:b/>
        </w:rPr>
      </w:pPr>
    </w:p>
    <w:p w14:paraId="43BD5378" w14:textId="77777777" w:rsidR="00E26A5E" w:rsidRDefault="00E26A5E" w:rsidP="00C15C73">
      <w:pPr>
        <w:pStyle w:val="BodyText"/>
        <w:jc w:val="center"/>
        <w:rPr>
          <w:b/>
        </w:rPr>
      </w:pPr>
    </w:p>
    <w:p w14:paraId="5137F311" w14:textId="77777777" w:rsidR="00E26A5E" w:rsidRDefault="00E26A5E" w:rsidP="00C15C73">
      <w:pPr>
        <w:pStyle w:val="BodyText"/>
        <w:jc w:val="center"/>
        <w:rPr>
          <w:b/>
        </w:rPr>
      </w:pPr>
    </w:p>
    <w:p w14:paraId="6A74B029" w14:textId="77777777" w:rsidR="00E26A5E" w:rsidRPr="00C15C73" w:rsidRDefault="00E26A5E" w:rsidP="00C15C73">
      <w:pPr>
        <w:pStyle w:val="BodyText"/>
        <w:jc w:val="center"/>
        <w:rPr>
          <w:b/>
        </w:rPr>
      </w:pPr>
    </w:p>
    <w:p w14:paraId="2C9D6433" w14:textId="77777777" w:rsidR="00DE3828" w:rsidRDefault="00DE3828" w:rsidP="00F91127">
      <w:pPr>
        <w:pStyle w:val="Heading1"/>
        <w:ind w:left="0"/>
      </w:pPr>
      <w:bookmarkStart w:id="27" w:name="_Toc437459427"/>
      <w:r>
        <w:lastRenderedPageBreak/>
        <w:t>Conclusions and Future Work</w:t>
      </w:r>
      <w:bookmarkEnd w:id="27"/>
    </w:p>
    <w:p w14:paraId="2D19CF39" w14:textId="77777777" w:rsidR="002071FB" w:rsidRDefault="002071FB" w:rsidP="008E509E">
      <w:pPr>
        <w:pStyle w:val="Heading2"/>
        <w:spacing w:line="480" w:lineRule="auto"/>
        <w:jc w:val="left"/>
      </w:pPr>
      <w:bookmarkStart w:id="28" w:name="_Toc437459428"/>
      <w:r>
        <w:t>5.1 Conclusion</w:t>
      </w:r>
      <w:bookmarkEnd w:id="28"/>
    </w:p>
    <w:p w14:paraId="522F7740" w14:textId="6FF5B57F" w:rsidR="0066243E" w:rsidRDefault="00051730" w:rsidP="008E509E">
      <w:pPr>
        <w:spacing w:line="480" w:lineRule="auto"/>
        <w:ind w:firstLine="720"/>
        <w:jc w:val="both"/>
      </w:pPr>
      <w:r>
        <w:t>T</w:t>
      </w:r>
      <w:r w:rsidR="00DF356C">
        <w:t>he</w:t>
      </w:r>
      <w:r>
        <w:t xml:space="preserve"> </w:t>
      </w:r>
      <w:r w:rsidR="00DF356C">
        <w:t xml:space="preserve">proposed </w:t>
      </w:r>
      <w:r w:rsidR="00C36DEF">
        <w:t>user</w:t>
      </w:r>
      <w:r w:rsidR="00DF356C">
        <w:t>-</w:t>
      </w:r>
      <w:r w:rsidR="00C36DEF">
        <w:t xml:space="preserve">friendly </w:t>
      </w:r>
      <w:r>
        <w:t>PIS added several enhancements to the</w:t>
      </w:r>
      <w:r w:rsidR="00DF356C">
        <w:t xml:space="preserve"> currently utilized system</w:t>
      </w:r>
      <w:r>
        <w:t xml:space="preserve">. </w:t>
      </w:r>
      <w:r w:rsidR="00DF356C">
        <w:t>T</w:t>
      </w:r>
      <w:r w:rsidR="0066243E" w:rsidRPr="002F0FB6">
        <w:t xml:space="preserve">his </w:t>
      </w:r>
      <w:r w:rsidR="0066243E">
        <w:t>PIS</w:t>
      </w:r>
      <w:r w:rsidR="00DF356C">
        <w:t xml:space="preserve"> allows</w:t>
      </w:r>
      <w:r>
        <w:t xml:space="preserve"> most </w:t>
      </w:r>
      <w:r w:rsidR="0066243E">
        <w:t>jailers and admin</w:t>
      </w:r>
      <w:r w:rsidR="00DF356C">
        <w:t>istrators</w:t>
      </w:r>
      <w:r>
        <w:t xml:space="preserve"> </w:t>
      </w:r>
      <w:r w:rsidR="00DF356C">
        <w:t>to</w:t>
      </w:r>
      <w:r>
        <w:t xml:space="preserve"> save time</w:t>
      </w:r>
      <w:r w:rsidR="00493B38">
        <w:t xml:space="preserve"> by using it</w:t>
      </w:r>
      <w:r w:rsidR="0066243E" w:rsidRPr="002F0FB6">
        <w:t xml:space="preserve">. </w:t>
      </w:r>
      <w:r w:rsidR="0066243E">
        <w:t xml:space="preserve">PIS </w:t>
      </w:r>
      <w:r w:rsidR="00DF356C">
        <w:t xml:space="preserve">also </w:t>
      </w:r>
      <w:r w:rsidR="0066243E" w:rsidRPr="002F0FB6">
        <w:t>provides</w:t>
      </w:r>
      <w:r w:rsidR="00DF356C">
        <w:t xml:space="preserve"> </w:t>
      </w:r>
      <w:r w:rsidR="0066243E" w:rsidRPr="002F0FB6">
        <w:t xml:space="preserve">features </w:t>
      </w:r>
      <w:r w:rsidR="00DF356C">
        <w:t>such as</w:t>
      </w:r>
      <w:r w:rsidR="0066243E" w:rsidRPr="002F0FB6">
        <w:t xml:space="preserve"> </w:t>
      </w:r>
      <w:r w:rsidR="00DF356C">
        <w:t>t</w:t>
      </w:r>
      <w:r w:rsidR="0066243E" w:rsidRPr="002F0FB6">
        <w:t xml:space="preserve">ransfer </w:t>
      </w:r>
      <w:r w:rsidR="0066243E">
        <w:t>prisoners</w:t>
      </w:r>
      <w:r w:rsidR="0066243E" w:rsidRPr="002F0FB6">
        <w:t xml:space="preserve">, </w:t>
      </w:r>
      <w:r w:rsidR="00493B38">
        <w:t xml:space="preserve">view </w:t>
      </w:r>
      <w:r w:rsidR="0066243E">
        <w:t>work details</w:t>
      </w:r>
      <w:r w:rsidR="0066243E" w:rsidRPr="002F0FB6">
        <w:t xml:space="preserve">, </w:t>
      </w:r>
      <w:r w:rsidR="0066243E">
        <w:t>view prisoner details</w:t>
      </w:r>
      <w:r w:rsidR="00DF356C">
        <w:t>,</w:t>
      </w:r>
      <w:r w:rsidR="0066243E" w:rsidRPr="002F0FB6">
        <w:t xml:space="preserve"> and access</w:t>
      </w:r>
      <w:r w:rsidR="00DF356C">
        <w:t xml:space="preserve"> of</w:t>
      </w:r>
      <w:r w:rsidR="0066243E" w:rsidRPr="002F0FB6">
        <w:t xml:space="preserve"> multiple </w:t>
      </w:r>
      <w:r w:rsidR="0066243E">
        <w:t>prisoners</w:t>
      </w:r>
      <w:r w:rsidR="0066243E" w:rsidRPr="002F0FB6">
        <w:t xml:space="preserve"> in a single login. </w:t>
      </w:r>
      <w:r w:rsidR="00DF356C">
        <w:t>However,</w:t>
      </w:r>
      <w:r w:rsidR="0066243E" w:rsidRPr="002F0FB6">
        <w:t xml:space="preserve"> features of th</w:t>
      </w:r>
      <w:r w:rsidR="00DF356C">
        <w:t>is</w:t>
      </w:r>
      <w:r w:rsidR="0066243E" w:rsidRPr="002F0FB6">
        <w:t xml:space="preserve"> system can be further enhanced.</w:t>
      </w:r>
    </w:p>
    <w:p w14:paraId="01FEBF46" w14:textId="77777777" w:rsidR="00C57503" w:rsidRDefault="00C57503" w:rsidP="008E509E">
      <w:pPr>
        <w:pStyle w:val="Heading2"/>
        <w:spacing w:line="480" w:lineRule="auto"/>
        <w:jc w:val="left"/>
      </w:pPr>
      <w:bookmarkStart w:id="29" w:name="_Toc437459429"/>
      <w:r>
        <w:t>5.2 Future Scope</w:t>
      </w:r>
      <w:bookmarkEnd w:id="29"/>
    </w:p>
    <w:p w14:paraId="24FC9EEC" w14:textId="7C7B555C" w:rsidR="00DE3828" w:rsidRDefault="00051730" w:rsidP="00051730">
      <w:pPr>
        <w:pStyle w:val="BodyText"/>
        <w:jc w:val="both"/>
      </w:pPr>
      <w:r>
        <w:t xml:space="preserve">PIS </w:t>
      </w:r>
      <w:r w:rsidR="00DF356C">
        <w:t>could</w:t>
      </w:r>
      <w:r>
        <w:t xml:space="preserve"> be improved by adding features </w:t>
      </w:r>
      <w:r w:rsidR="00DF356C">
        <w:t>such as</w:t>
      </w:r>
      <w:r>
        <w:t xml:space="preserve"> automating admin services</w:t>
      </w:r>
      <w:r w:rsidR="00DF356C">
        <w:t>,</w:t>
      </w:r>
      <w:r>
        <w:t xml:space="preserve"> resulting in continuous flow of records from </w:t>
      </w:r>
      <w:r w:rsidR="00DF356C">
        <w:t xml:space="preserve">the </w:t>
      </w:r>
      <w:r>
        <w:t>database</w:t>
      </w:r>
      <w:r w:rsidR="00DF356C">
        <w:t>.</w:t>
      </w:r>
      <w:r>
        <w:t xml:space="preserve"> Jail information </w:t>
      </w:r>
      <w:r w:rsidR="00DF356C">
        <w:t>could also</w:t>
      </w:r>
      <w:r>
        <w:t xml:space="preserve"> be automated. </w:t>
      </w:r>
      <w:r w:rsidR="00DF356C">
        <w:t>PIS could be further improved by extending the functionality and implementation to mobile devices and other platforms</w:t>
      </w:r>
      <w:r>
        <w:t xml:space="preserve">. </w:t>
      </w:r>
      <w:r w:rsidR="00DE3828">
        <w:br w:type="page"/>
      </w:r>
    </w:p>
    <w:p w14:paraId="0A6989F3" w14:textId="77777777" w:rsidR="00B138CC" w:rsidRDefault="009A1EDE" w:rsidP="0033510D">
      <w:pPr>
        <w:pStyle w:val="PageHeadingTOC"/>
      </w:pPr>
      <w:bookmarkStart w:id="30" w:name="_Toc437459430"/>
      <w:r>
        <w:lastRenderedPageBreak/>
        <w:t>Bibliography</w:t>
      </w:r>
      <w:bookmarkEnd w:id="30"/>
    </w:p>
    <w:p w14:paraId="1325E53D" w14:textId="362DABFA" w:rsidR="00A96135" w:rsidRPr="00B119B1" w:rsidRDefault="002763E1" w:rsidP="002763E1">
      <w:pPr>
        <w:pStyle w:val="BodyText"/>
        <w:ind w:left="360" w:hanging="360"/>
        <w:rPr>
          <w:rStyle w:val="Hyperlink"/>
          <w:color w:val="auto"/>
          <w:u w:val="none"/>
        </w:rPr>
      </w:pPr>
      <w:r>
        <w:t xml:space="preserve">[1] </w:t>
      </w:r>
      <w:r w:rsidR="004C187D">
        <w:t xml:space="preserve">Ali Tarhini, (2012, Jan), </w:t>
      </w:r>
      <w:r>
        <w:t xml:space="preserve">Concepts of three-tier architecture, [Online], Available: </w:t>
      </w:r>
      <w:hyperlink r:id="rId28" w:history="1">
        <w:r w:rsidR="00A96135" w:rsidRPr="007123ED">
          <w:rPr>
            <w:rStyle w:val="Hyperlink"/>
          </w:rPr>
          <w:t>https://alitarhini.wordpress.com/2011/01/22/concepts-of-three-tier-architecture/</w:t>
        </w:r>
      </w:hyperlink>
    </w:p>
    <w:p w14:paraId="482B67E4" w14:textId="6F94D506" w:rsidR="00B119B1" w:rsidRPr="002763E1" w:rsidRDefault="002763E1" w:rsidP="002763E1">
      <w:pPr>
        <w:spacing w:line="480" w:lineRule="auto"/>
        <w:ind w:left="360" w:hanging="360"/>
        <w:rPr>
          <w:rStyle w:val="Hyperlink"/>
          <w:color w:val="000000"/>
          <w:u w:val="none"/>
        </w:rPr>
      </w:pPr>
      <w:r>
        <w:t xml:space="preserve">[2] JSP Tutorials, [Online], Available: </w:t>
      </w:r>
      <w:hyperlink r:id="rId29" w:history="1">
        <w:r w:rsidR="00B119B1" w:rsidRPr="00B119B1">
          <w:rPr>
            <w:rStyle w:val="Hyperlink"/>
          </w:rPr>
          <w:t>www.roseindia.net/</w:t>
        </w:r>
        <w:r w:rsidR="00B119B1" w:rsidRPr="002763E1">
          <w:rPr>
            <w:rStyle w:val="Hyperlink"/>
            <w:bCs/>
          </w:rPr>
          <w:t>jsp</w:t>
        </w:r>
        <w:r w:rsidR="00B119B1" w:rsidRPr="00B119B1">
          <w:rPr>
            <w:rStyle w:val="Hyperlink"/>
          </w:rPr>
          <w:t>/</w:t>
        </w:r>
        <w:r w:rsidR="00B119B1" w:rsidRPr="002763E1">
          <w:rPr>
            <w:rStyle w:val="Hyperlink"/>
            <w:bCs/>
          </w:rPr>
          <w:t>jsp</w:t>
        </w:r>
        <w:r w:rsidR="00B119B1" w:rsidRPr="00B119B1">
          <w:rPr>
            <w:rStyle w:val="Hyperlink"/>
          </w:rPr>
          <w:t>.htm</w:t>
        </w:r>
      </w:hyperlink>
    </w:p>
    <w:p w14:paraId="3DB11B05" w14:textId="2AAAF284" w:rsidR="00B119B1" w:rsidRPr="002763E1" w:rsidRDefault="002763E1" w:rsidP="002763E1">
      <w:pPr>
        <w:spacing w:line="480" w:lineRule="auto"/>
        <w:ind w:left="360" w:hanging="360"/>
        <w:rPr>
          <w:rStyle w:val="Hyperlink"/>
          <w:color w:val="000000"/>
          <w:u w:val="none"/>
        </w:rPr>
      </w:pPr>
      <w:r>
        <w:t xml:space="preserve">[3] JavaScript forms, [Online], Available: </w:t>
      </w:r>
      <w:hyperlink r:id="rId30" w:history="1">
        <w:r w:rsidR="00B119B1" w:rsidRPr="00654687">
          <w:rPr>
            <w:rStyle w:val="Hyperlink"/>
          </w:rPr>
          <w:t>http://www.w3schools.com/</w:t>
        </w:r>
        <w:r w:rsidR="00B119B1" w:rsidRPr="00654687">
          <w:rPr>
            <w:rStyle w:val="Hyperlink"/>
          </w:rPr>
          <w:t>j</w:t>
        </w:r>
        <w:r w:rsidR="00B119B1" w:rsidRPr="00654687">
          <w:rPr>
            <w:rStyle w:val="Hyperlink"/>
          </w:rPr>
          <w:t>s/</w:t>
        </w:r>
      </w:hyperlink>
      <w:r w:rsidRPr="002763E1">
        <w:rPr>
          <w:rStyle w:val="Hyperlink"/>
        </w:rPr>
        <w:t>js_validation.asp</w:t>
      </w:r>
    </w:p>
    <w:p w14:paraId="2C73A675" w14:textId="6A09DE8F" w:rsidR="00B119B1" w:rsidRDefault="002763E1" w:rsidP="002763E1">
      <w:pPr>
        <w:spacing w:line="480" w:lineRule="auto"/>
        <w:ind w:left="360" w:hanging="360"/>
      </w:pPr>
      <w:r>
        <w:t xml:space="preserve">[4] MySQL Reference Manual, [Online], Available: </w:t>
      </w:r>
      <w:hyperlink r:id="rId31" w:history="1">
        <w:r w:rsidRPr="00617AAC">
          <w:rPr>
            <w:rStyle w:val="Hyperlink"/>
          </w:rPr>
          <w:t>http://dev.mysql.com/doc/refman/5.7/en/</w:t>
        </w:r>
      </w:hyperlink>
    </w:p>
    <w:p w14:paraId="6DD67525" w14:textId="234C9ED1" w:rsidR="0055506C" w:rsidRPr="00B119B1" w:rsidRDefault="002763E1" w:rsidP="002763E1">
      <w:pPr>
        <w:pStyle w:val="BodyText"/>
        <w:ind w:left="360" w:hanging="360"/>
        <w:rPr>
          <w:rStyle w:val="Hyperlink"/>
          <w:color w:val="auto"/>
          <w:u w:val="none"/>
        </w:rPr>
      </w:pPr>
      <w:r>
        <w:t xml:space="preserve">[5] UML-Standard Diagrams, [Online], Available: </w:t>
      </w:r>
      <w:hyperlink r:id="rId32" w:history="1">
        <w:r w:rsidR="0055506C" w:rsidRPr="007123ED">
          <w:rPr>
            <w:rStyle w:val="Hyperlink"/>
          </w:rPr>
          <w:t>http://www.tutorialspoint.com/uml/</w:t>
        </w:r>
        <w:r w:rsidR="0055506C" w:rsidRPr="007123ED">
          <w:rPr>
            <w:rStyle w:val="Hyperlink"/>
          </w:rPr>
          <w:t>u</w:t>
        </w:r>
        <w:r w:rsidR="0055506C" w:rsidRPr="007123ED">
          <w:rPr>
            <w:rStyle w:val="Hyperlink"/>
          </w:rPr>
          <w:t>ml_standard_diagrams.htm</w:t>
        </w:r>
      </w:hyperlink>
    </w:p>
    <w:p w14:paraId="27E7C014" w14:textId="0F4422BE" w:rsidR="00B119B1" w:rsidRDefault="002763E1" w:rsidP="002763E1">
      <w:pPr>
        <w:pStyle w:val="BodyText"/>
        <w:ind w:left="360" w:hanging="360"/>
      </w:pPr>
      <w:r>
        <w:t xml:space="preserve">[6] </w:t>
      </w:r>
      <w:r w:rsidR="00FF66B4">
        <w:t xml:space="preserve">DBMS-Normalization, [Online], Available: </w:t>
      </w:r>
      <w:bookmarkStart w:id="31" w:name="_GoBack"/>
      <w:bookmarkEnd w:id="31"/>
      <w:r w:rsidR="009034E2">
        <w:fldChar w:fldCharType="begin"/>
      </w:r>
      <w:r w:rsidR="009034E2">
        <w:instrText xml:space="preserve"> HYPERLINK "http://www.tutorialspoint.com/dbms/database_normalization.htm" </w:instrText>
      </w:r>
      <w:r w:rsidR="009034E2">
        <w:fldChar w:fldCharType="separate"/>
      </w:r>
      <w:r w:rsidR="00B119B1" w:rsidRPr="00654687">
        <w:rPr>
          <w:rStyle w:val="Hyperlink"/>
        </w:rPr>
        <w:t>http://www.tutorialspoint.com/dbms/database_normalization.htm</w:t>
      </w:r>
      <w:r w:rsidR="009034E2">
        <w:rPr>
          <w:rStyle w:val="Hyperlink"/>
        </w:rPr>
        <w:fldChar w:fldCharType="end"/>
      </w:r>
    </w:p>
    <w:p w14:paraId="7958BA49" w14:textId="22A6791B" w:rsidR="00B119B1" w:rsidRPr="00A96135" w:rsidRDefault="002763E1" w:rsidP="002763E1">
      <w:pPr>
        <w:pStyle w:val="BodyText"/>
        <w:ind w:left="360" w:hanging="360"/>
      </w:pPr>
      <w:r>
        <w:t xml:space="preserve">[7] </w:t>
      </w:r>
      <w:r w:rsidR="004C187D">
        <w:t xml:space="preserve">Sivateja Kandula, (2012, Sep), </w:t>
      </w:r>
      <w:r w:rsidR="00FF66B4">
        <w:t xml:space="preserve">Get AutoComplete feature, [Online], Available: </w:t>
      </w:r>
      <w:hyperlink r:id="rId33" w:anchor="comment-4315" w:history="1">
        <w:r w:rsidR="00B119B1" w:rsidRPr="00654687">
          <w:rPr>
            <w:rStyle w:val="Hyperlink"/>
          </w:rPr>
          <w:t>http://www.java4s.com/jquery-tutorials/example-get-autocomplete-feature-in-javajsp-with-jquery-api/#comment-4315</w:t>
        </w:r>
      </w:hyperlink>
    </w:p>
    <w:p w14:paraId="0C200183" w14:textId="77777777" w:rsidR="003A5642" w:rsidRDefault="003A5642" w:rsidP="008E509E">
      <w:pPr>
        <w:spacing w:line="480" w:lineRule="auto"/>
        <w:ind w:right="-540"/>
        <w:rPr>
          <w:b/>
        </w:rPr>
      </w:pPr>
    </w:p>
    <w:sectPr w:rsidR="003A5642" w:rsidSect="005F6E99">
      <w:footerReference w:type="default" r:id="rId34"/>
      <w:pgSz w:w="12240" w:h="15840" w:code="1"/>
      <w:pgMar w:top="1440" w:right="1440" w:bottom="1440" w:left="1440" w:header="720" w:footer="28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CFA70" w14:textId="77777777" w:rsidR="009034E2" w:rsidRDefault="009034E2">
      <w:r>
        <w:separator/>
      </w:r>
    </w:p>
  </w:endnote>
  <w:endnote w:type="continuationSeparator" w:id="0">
    <w:p w14:paraId="4ACF89BF" w14:textId="77777777" w:rsidR="009034E2" w:rsidRDefault="00903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5CF37" w14:textId="77777777" w:rsidR="002D14B5" w:rsidRDefault="002D14B5">
    <w:pPr>
      <w:pStyle w:val="Footer"/>
      <w:framePr w:wrap="around" w:vAnchor="text" w:hAnchor="margin" w:xAlign="center" w:y="1"/>
      <w:rPr>
        <w:rStyle w:val="PageNumber"/>
      </w:rPr>
    </w:pPr>
  </w:p>
  <w:p w14:paraId="667B3E61" w14:textId="77777777" w:rsidR="002D14B5" w:rsidRDefault="002D14B5" w:rsidP="007B6B6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4ABE8" w14:textId="77777777" w:rsidR="002D14B5" w:rsidRDefault="002D14B5" w:rsidP="007B6B67">
    <w:pPr>
      <w:pStyle w:val="Footer"/>
      <w:jc w:val="center"/>
    </w:pPr>
    <w:r>
      <w:fldChar w:fldCharType="begin"/>
    </w:r>
    <w:r>
      <w:instrText xml:space="preserve"> PAGE   \* MERGEFORMAT </w:instrText>
    </w:r>
    <w:r>
      <w:fldChar w:fldCharType="separate"/>
    </w:r>
    <w:r w:rsidR="004C187D">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B3AE5" w14:textId="77777777" w:rsidR="002D14B5" w:rsidRDefault="002D14B5" w:rsidP="007B6B67">
    <w:pPr>
      <w:pStyle w:val="Footer"/>
      <w:jc w:val="center"/>
    </w:pPr>
    <w:r>
      <w:fldChar w:fldCharType="begin"/>
    </w:r>
    <w:r>
      <w:instrText xml:space="preserve"> PAGE   \* MERGEFORMAT </w:instrText>
    </w:r>
    <w:r>
      <w:fldChar w:fldCharType="separate"/>
    </w:r>
    <w:r w:rsidR="004C187D">
      <w:rPr>
        <w:noProof/>
      </w:rPr>
      <w:t>23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B12A5" w14:textId="77777777" w:rsidR="009034E2" w:rsidRDefault="009034E2">
      <w:r>
        <w:separator/>
      </w:r>
    </w:p>
  </w:footnote>
  <w:footnote w:type="continuationSeparator" w:id="0">
    <w:p w14:paraId="2E247EF9" w14:textId="77777777" w:rsidR="009034E2" w:rsidRDefault="009034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2E06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9C173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93DF1"/>
    <w:multiLevelType w:val="hybridMultilevel"/>
    <w:tmpl w:val="0F2C6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502448A"/>
    <w:multiLevelType w:val="hybridMultilevel"/>
    <w:tmpl w:val="5396F50A"/>
    <w:lvl w:ilvl="0" w:tplc="26A84996">
      <w:start w:val="1"/>
      <w:numFmt w:val="bullet"/>
      <w:lvlText w:val=""/>
      <w:lvlJc w:val="left"/>
      <w:pPr>
        <w:tabs>
          <w:tab w:val="num" w:pos="720"/>
        </w:tabs>
        <w:ind w:left="720" w:hanging="360"/>
      </w:pPr>
      <w:rPr>
        <w:rFonts w:ascii="Symbol" w:hAnsi="Symbol" w:hint="default"/>
        <w:sz w:val="20"/>
      </w:rPr>
    </w:lvl>
    <w:lvl w:ilvl="1" w:tplc="620AAF72" w:tentative="1">
      <w:start w:val="1"/>
      <w:numFmt w:val="bullet"/>
      <w:lvlText w:val="o"/>
      <w:lvlJc w:val="left"/>
      <w:pPr>
        <w:tabs>
          <w:tab w:val="num" w:pos="1440"/>
        </w:tabs>
        <w:ind w:left="1440" w:hanging="360"/>
      </w:pPr>
      <w:rPr>
        <w:rFonts w:ascii="Courier New" w:hAnsi="Courier New" w:hint="default"/>
        <w:sz w:val="20"/>
      </w:rPr>
    </w:lvl>
    <w:lvl w:ilvl="2" w:tplc="235CE80A" w:tentative="1">
      <w:start w:val="1"/>
      <w:numFmt w:val="bullet"/>
      <w:lvlText w:val=""/>
      <w:lvlJc w:val="left"/>
      <w:pPr>
        <w:tabs>
          <w:tab w:val="num" w:pos="2160"/>
        </w:tabs>
        <w:ind w:left="2160" w:hanging="360"/>
      </w:pPr>
      <w:rPr>
        <w:rFonts w:ascii="Wingdings" w:hAnsi="Wingdings" w:hint="default"/>
        <w:sz w:val="20"/>
      </w:rPr>
    </w:lvl>
    <w:lvl w:ilvl="3" w:tplc="6960243E" w:tentative="1">
      <w:start w:val="1"/>
      <w:numFmt w:val="bullet"/>
      <w:lvlText w:val=""/>
      <w:lvlJc w:val="left"/>
      <w:pPr>
        <w:tabs>
          <w:tab w:val="num" w:pos="2880"/>
        </w:tabs>
        <w:ind w:left="2880" w:hanging="360"/>
      </w:pPr>
      <w:rPr>
        <w:rFonts w:ascii="Wingdings" w:hAnsi="Wingdings" w:hint="default"/>
        <w:sz w:val="20"/>
      </w:rPr>
    </w:lvl>
    <w:lvl w:ilvl="4" w:tplc="C85C014E" w:tentative="1">
      <w:start w:val="1"/>
      <w:numFmt w:val="bullet"/>
      <w:lvlText w:val=""/>
      <w:lvlJc w:val="left"/>
      <w:pPr>
        <w:tabs>
          <w:tab w:val="num" w:pos="3600"/>
        </w:tabs>
        <w:ind w:left="3600" w:hanging="360"/>
      </w:pPr>
      <w:rPr>
        <w:rFonts w:ascii="Wingdings" w:hAnsi="Wingdings" w:hint="default"/>
        <w:sz w:val="20"/>
      </w:rPr>
    </w:lvl>
    <w:lvl w:ilvl="5" w:tplc="776271B8" w:tentative="1">
      <w:start w:val="1"/>
      <w:numFmt w:val="bullet"/>
      <w:lvlText w:val=""/>
      <w:lvlJc w:val="left"/>
      <w:pPr>
        <w:tabs>
          <w:tab w:val="num" w:pos="4320"/>
        </w:tabs>
        <w:ind w:left="4320" w:hanging="360"/>
      </w:pPr>
      <w:rPr>
        <w:rFonts w:ascii="Wingdings" w:hAnsi="Wingdings" w:hint="default"/>
        <w:sz w:val="20"/>
      </w:rPr>
    </w:lvl>
    <w:lvl w:ilvl="6" w:tplc="246238BC" w:tentative="1">
      <w:start w:val="1"/>
      <w:numFmt w:val="bullet"/>
      <w:lvlText w:val=""/>
      <w:lvlJc w:val="left"/>
      <w:pPr>
        <w:tabs>
          <w:tab w:val="num" w:pos="5040"/>
        </w:tabs>
        <w:ind w:left="5040" w:hanging="360"/>
      </w:pPr>
      <w:rPr>
        <w:rFonts w:ascii="Wingdings" w:hAnsi="Wingdings" w:hint="default"/>
        <w:sz w:val="20"/>
      </w:rPr>
    </w:lvl>
    <w:lvl w:ilvl="7" w:tplc="169A87FC" w:tentative="1">
      <w:start w:val="1"/>
      <w:numFmt w:val="bullet"/>
      <w:lvlText w:val=""/>
      <w:lvlJc w:val="left"/>
      <w:pPr>
        <w:tabs>
          <w:tab w:val="num" w:pos="5760"/>
        </w:tabs>
        <w:ind w:left="5760" w:hanging="360"/>
      </w:pPr>
      <w:rPr>
        <w:rFonts w:ascii="Wingdings" w:hAnsi="Wingdings" w:hint="default"/>
        <w:sz w:val="20"/>
      </w:rPr>
    </w:lvl>
    <w:lvl w:ilvl="8" w:tplc="3C7AA56C"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A92584"/>
    <w:multiLevelType w:val="hybridMultilevel"/>
    <w:tmpl w:val="69E26556"/>
    <w:lvl w:ilvl="0" w:tplc="25F80C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AE6EC6"/>
    <w:multiLevelType w:val="hybridMultilevel"/>
    <w:tmpl w:val="4BC65464"/>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0B3B08D4"/>
    <w:multiLevelType w:val="hybridMultilevel"/>
    <w:tmpl w:val="D99A7BDE"/>
    <w:lvl w:ilvl="0" w:tplc="897A8306">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B5C02CD"/>
    <w:multiLevelType w:val="hybridMultilevel"/>
    <w:tmpl w:val="0AD63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E742AD0"/>
    <w:multiLevelType w:val="hybridMultilevel"/>
    <w:tmpl w:val="543E2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063518F"/>
    <w:multiLevelType w:val="hybridMultilevel"/>
    <w:tmpl w:val="4C2249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57965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19" w15:restartNumberingAfterBreak="0">
    <w:nsid w:val="17BB27E3"/>
    <w:multiLevelType w:val="multilevel"/>
    <w:tmpl w:val="BD480CCC"/>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Heading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187334E7"/>
    <w:multiLevelType w:val="hybridMultilevel"/>
    <w:tmpl w:val="61521B1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15:restartNumberingAfterBreak="0">
    <w:nsid w:val="18DB5131"/>
    <w:multiLevelType w:val="hybridMultilevel"/>
    <w:tmpl w:val="6EB6DC4A"/>
    <w:lvl w:ilvl="0" w:tplc="533CB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1E0056"/>
    <w:multiLevelType w:val="hybridMultilevel"/>
    <w:tmpl w:val="223A7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CC5779C"/>
    <w:multiLevelType w:val="hybridMultilevel"/>
    <w:tmpl w:val="F90E30F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1E11247F"/>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EB41012"/>
    <w:multiLevelType w:val="hybridMultilevel"/>
    <w:tmpl w:val="4642B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DE0D27"/>
    <w:multiLevelType w:val="multilevel"/>
    <w:tmpl w:val="3326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2669DF"/>
    <w:multiLevelType w:val="hybridMultilevel"/>
    <w:tmpl w:val="E6DC0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1E0908"/>
    <w:multiLevelType w:val="hybridMultilevel"/>
    <w:tmpl w:val="C7CEE2E0"/>
    <w:lvl w:ilvl="0" w:tplc="57248098">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EBC0E0A"/>
    <w:multiLevelType w:val="hybridMultilevel"/>
    <w:tmpl w:val="8FA097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31" w15:restartNumberingAfterBreak="0">
    <w:nsid w:val="321C0D15"/>
    <w:multiLevelType w:val="multilevel"/>
    <w:tmpl w:val="A15CF292"/>
    <w:lvl w:ilvl="0">
      <w:start w:val="1"/>
      <w:numFmt w:val="decimal"/>
      <w:pStyle w:val="Heading1"/>
      <w:suff w:val="nothing"/>
      <w:lvlText w:val="Chapter %1 - "/>
      <w:lvlJc w:val="left"/>
      <w:pPr>
        <w:ind w:left="4590" w:firstLine="0"/>
      </w:pPr>
      <w:rPr>
        <w:rFonts w:ascii="Times New Roman" w:hAnsi="Times New Roman" w:hint="default"/>
        <w:b/>
        <w:i w:val="0"/>
        <w:sz w:val="32"/>
      </w:rPr>
    </w:lvl>
    <w:lvl w:ilvl="1">
      <w:start w:val="1"/>
      <w:numFmt w:val="none"/>
      <w:pStyle w:val="Heading2"/>
      <w:suff w:val="space"/>
      <w:lvlText w:val=""/>
      <w:lvlJc w:val="left"/>
      <w:pPr>
        <w:ind w:left="0" w:firstLine="0"/>
      </w:pPr>
      <w:rPr>
        <w:rFonts w:hint="default"/>
      </w:rPr>
    </w:lvl>
    <w:lvl w:ilvl="2">
      <w:start w:val="1"/>
      <w:numFmt w:val="none"/>
      <w:pStyle w:val="Heading3"/>
      <w:suff w:val="space"/>
      <w:lvlText w:val=""/>
      <w:lvlJc w:val="left"/>
      <w:pPr>
        <w:ind w:left="0" w:firstLine="0"/>
      </w:pPr>
      <w:rPr>
        <w:rFonts w:hint="default"/>
      </w:rPr>
    </w:lvl>
    <w:lvl w:ilvl="3">
      <w:start w:val="1"/>
      <w:numFmt w:val="none"/>
      <w:pStyle w:val="Heading4"/>
      <w:suff w:val="space"/>
      <w:lvlText w:val=""/>
      <w:lvlJc w:val="left"/>
      <w:pPr>
        <w:ind w:left="0" w:firstLine="0"/>
      </w:pPr>
      <w:rPr>
        <w:rFonts w:hint="default"/>
      </w:rPr>
    </w:lvl>
    <w:lvl w:ilvl="4">
      <w:start w:val="1"/>
      <w:numFmt w:val="none"/>
      <w:pStyle w:val="Heading5"/>
      <w:suff w:val="space"/>
      <w:lvlText w:val=""/>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none"/>
      <w:pStyle w:val="Heading7"/>
      <w:suff w:val="space"/>
      <w:lvlText w:val=""/>
      <w:lvlJc w:val="left"/>
      <w:pPr>
        <w:ind w:left="0" w:firstLine="0"/>
      </w:pPr>
      <w:rPr>
        <w:rFonts w:hint="default"/>
      </w:rPr>
    </w:lvl>
    <w:lvl w:ilvl="7">
      <w:start w:val="1"/>
      <w:numFmt w:val="none"/>
      <w:pStyle w:val="Heading8"/>
      <w:lvlText w:val=""/>
      <w:lvlJc w:val="left"/>
      <w:pPr>
        <w:tabs>
          <w:tab w:val="num" w:pos="0"/>
        </w:tabs>
        <w:ind w:left="0" w:firstLine="0"/>
      </w:pPr>
      <w:rPr>
        <w:rFonts w:hint="default"/>
      </w:rPr>
    </w:lvl>
    <w:lvl w:ilvl="8">
      <w:start w:val="1"/>
      <w:numFmt w:val="none"/>
      <w:pStyle w:val="Heading9"/>
      <w:suff w:val="space"/>
      <w:lvlText w:val=""/>
      <w:lvlJc w:val="left"/>
      <w:pPr>
        <w:ind w:left="0" w:firstLine="0"/>
      </w:pPr>
      <w:rPr>
        <w:rFonts w:hint="default"/>
      </w:rPr>
    </w:lvl>
  </w:abstractNum>
  <w:abstractNum w:abstractNumId="32" w15:restartNumberingAfterBreak="0">
    <w:nsid w:val="326876D5"/>
    <w:multiLevelType w:val="hybridMultilevel"/>
    <w:tmpl w:val="5AD40E86"/>
    <w:lvl w:ilvl="0" w:tplc="39BC6AF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3A754F45"/>
    <w:multiLevelType w:val="hybridMultilevel"/>
    <w:tmpl w:val="8F1EDE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7F1A9B"/>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4D459B"/>
    <w:multiLevelType w:val="hybridMultilevel"/>
    <w:tmpl w:val="0D12B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5167AA"/>
    <w:multiLevelType w:val="hybridMultilevel"/>
    <w:tmpl w:val="CBB0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345FA2"/>
    <w:multiLevelType w:val="hybridMultilevel"/>
    <w:tmpl w:val="27927A1A"/>
    <w:lvl w:ilvl="0" w:tplc="C0A2BE8A">
      <w:start w:val="1"/>
      <w:numFmt w:val="bullet"/>
      <w:lvlText w:val=""/>
      <w:lvlJc w:val="left"/>
      <w:pPr>
        <w:tabs>
          <w:tab w:val="num" w:pos="720"/>
        </w:tabs>
        <w:ind w:left="720" w:hanging="360"/>
      </w:pPr>
      <w:rPr>
        <w:rFonts w:ascii="Symbol" w:hAnsi="Symbol" w:hint="default"/>
        <w:sz w:val="20"/>
      </w:rPr>
    </w:lvl>
    <w:lvl w:ilvl="1" w:tplc="65F01780" w:tentative="1">
      <w:start w:val="1"/>
      <w:numFmt w:val="bullet"/>
      <w:lvlText w:val=""/>
      <w:lvlJc w:val="left"/>
      <w:pPr>
        <w:tabs>
          <w:tab w:val="num" w:pos="1440"/>
        </w:tabs>
        <w:ind w:left="1440" w:hanging="360"/>
      </w:pPr>
      <w:rPr>
        <w:rFonts w:ascii="Symbol" w:hAnsi="Symbol" w:hint="default"/>
        <w:sz w:val="20"/>
      </w:rPr>
    </w:lvl>
    <w:lvl w:ilvl="2" w:tplc="E91A0A9E" w:tentative="1">
      <w:start w:val="1"/>
      <w:numFmt w:val="bullet"/>
      <w:lvlText w:val=""/>
      <w:lvlJc w:val="left"/>
      <w:pPr>
        <w:tabs>
          <w:tab w:val="num" w:pos="2160"/>
        </w:tabs>
        <w:ind w:left="2160" w:hanging="360"/>
      </w:pPr>
      <w:rPr>
        <w:rFonts w:ascii="Symbol" w:hAnsi="Symbol" w:hint="default"/>
        <w:sz w:val="20"/>
      </w:rPr>
    </w:lvl>
    <w:lvl w:ilvl="3" w:tplc="C582B64A" w:tentative="1">
      <w:start w:val="1"/>
      <w:numFmt w:val="bullet"/>
      <w:lvlText w:val=""/>
      <w:lvlJc w:val="left"/>
      <w:pPr>
        <w:tabs>
          <w:tab w:val="num" w:pos="2880"/>
        </w:tabs>
        <w:ind w:left="2880" w:hanging="360"/>
      </w:pPr>
      <w:rPr>
        <w:rFonts w:ascii="Symbol" w:hAnsi="Symbol" w:hint="default"/>
        <w:sz w:val="20"/>
      </w:rPr>
    </w:lvl>
    <w:lvl w:ilvl="4" w:tplc="B1E8C954" w:tentative="1">
      <w:start w:val="1"/>
      <w:numFmt w:val="bullet"/>
      <w:lvlText w:val=""/>
      <w:lvlJc w:val="left"/>
      <w:pPr>
        <w:tabs>
          <w:tab w:val="num" w:pos="3600"/>
        </w:tabs>
        <w:ind w:left="3600" w:hanging="360"/>
      </w:pPr>
      <w:rPr>
        <w:rFonts w:ascii="Symbol" w:hAnsi="Symbol" w:hint="default"/>
        <w:sz w:val="20"/>
      </w:rPr>
    </w:lvl>
    <w:lvl w:ilvl="5" w:tplc="1324D17A" w:tentative="1">
      <w:start w:val="1"/>
      <w:numFmt w:val="bullet"/>
      <w:lvlText w:val=""/>
      <w:lvlJc w:val="left"/>
      <w:pPr>
        <w:tabs>
          <w:tab w:val="num" w:pos="4320"/>
        </w:tabs>
        <w:ind w:left="4320" w:hanging="360"/>
      </w:pPr>
      <w:rPr>
        <w:rFonts w:ascii="Symbol" w:hAnsi="Symbol" w:hint="default"/>
        <w:sz w:val="20"/>
      </w:rPr>
    </w:lvl>
    <w:lvl w:ilvl="6" w:tplc="D74C249C" w:tentative="1">
      <w:start w:val="1"/>
      <w:numFmt w:val="bullet"/>
      <w:lvlText w:val=""/>
      <w:lvlJc w:val="left"/>
      <w:pPr>
        <w:tabs>
          <w:tab w:val="num" w:pos="5040"/>
        </w:tabs>
        <w:ind w:left="5040" w:hanging="360"/>
      </w:pPr>
      <w:rPr>
        <w:rFonts w:ascii="Symbol" w:hAnsi="Symbol" w:hint="default"/>
        <w:sz w:val="20"/>
      </w:rPr>
    </w:lvl>
    <w:lvl w:ilvl="7" w:tplc="E850FB78" w:tentative="1">
      <w:start w:val="1"/>
      <w:numFmt w:val="bullet"/>
      <w:lvlText w:val=""/>
      <w:lvlJc w:val="left"/>
      <w:pPr>
        <w:tabs>
          <w:tab w:val="num" w:pos="5760"/>
        </w:tabs>
        <w:ind w:left="5760" w:hanging="360"/>
      </w:pPr>
      <w:rPr>
        <w:rFonts w:ascii="Symbol" w:hAnsi="Symbol" w:hint="default"/>
        <w:sz w:val="20"/>
      </w:rPr>
    </w:lvl>
    <w:lvl w:ilvl="8" w:tplc="B21EC94C"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EB33EE5"/>
    <w:multiLevelType w:val="multilevel"/>
    <w:tmpl w:val="6EB6DC4A"/>
    <w:lvl w:ilvl="0">
      <w:start w:val="1"/>
      <w:numFmt w:val="decimal"/>
      <w:lvlText w:val="%1."/>
      <w:lvlJc w:val="left"/>
      <w:pPr>
        <w:ind w:left="2520" w:hanging="360"/>
      </w:pPr>
      <w:rPr>
        <w:rFonts w:hint="default"/>
      </w:rPr>
    </w:lvl>
    <w:lvl w:ilvl="1" w:tentative="1">
      <w:start w:val="1"/>
      <w:numFmt w:val="lowerLetter"/>
      <w:lvlText w:val="%2."/>
      <w:lvlJc w:val="left"/>
      <w:pPr>
        <w:ind w:left="3240" w:hanging="360"/>
      </w:pPr>
    </w:lvl>
    <w:lvl w:ilvl="2" w:tentative="1">
      <w:start w:val="1"/>
      <w:numFmt w:val="lowerRoman"/>
      <w:lvlText w:val="%3."/>
      <w:lvlJc w:val="right"/>
      <w:pPr>
        <w:ind w:left="3960" w:hanging="180"/>
      </w:pPr>
    </w:lvl>
    <w:lvl w:ilvl="3" w:tentative="1">
      <w:start w:val="1"/>
      <w:numFmt w:val="decimal"/>
      <w:lvlText w:val="%4."/>
      <w:lvlJc w:val="left"/>
      <w:pPr>
        <w:ind w:left="4680" w:hanging="360"/>
      </w:pPr>
    </w:lvl>
    <w:lvl w:ilvl="4" w:tentative="1">
      <w:start w:val="1"/>
      <w:numFmt w:val="lowerLetter"/>
      <w:lvlText w:val="%5."/>
      <w:lvlJc w:val="left"/>
      <w:pPr>
        <w:ind w:left="5400" w:hanging="360"/>
      </w:pPr>
    </w:lvl>
    <w:lvl w:ilvl="5" w:tentative="1">
      <w:start w:val="1"/>
      <w:numFmt w:val="lowerRoman"/>
      <w:lvlText w:val="%6."/>
      <w:lvlJc w:val="right"/>
      <w:pPr>
        <w:ind w:left="6120" w:hanging="180"/>
      </w:pPr>
    </w:lvl>
    <w:lvl w:ilvl="6" w:tentative="1">
      <w:start w:val="1"/>
      <w:numFmt w:val="decimal"/>
      <w:lvlText w:val="%7."/>
      <w:lvlJc w:val="left"/>
      <w:pPr>
        <w:ind w:left="6840" w:hanging="360"/>
      </w:pPr>
    </w:lvl>
    <w:lvl w:ilvl="7" w:tentative="1">
      <w:start w:val="1"/>
      <w:numFmt w:val="lowerLetter"/>
      <w:lvlText w:val="%8."/>
      <w:lvlJc w:val="left"/>
      <w:pPr>
        <w:ind w:left="7560" w:hanging="360"/>
      </w:pPr>
    </w:lvl>
    <w:lvl w:ilvl="8" w:tentative="1">
      <w:start w:val="1"/>
      <w:numFmt w:val="lowerRoman"/>
      <w:lvlText w:val="%9."/>
      <w:lvlJc w:val="right"/>
      <w:pPr>
        <w:ind w:left="8280" w:hanging="180"/>
      </w:pPr>
    </w:lvl>
  </w:abstractNum>
  <w:abstractNum w:abstractNumId="39" w15:restartNumberingAfterBreak="0">
    <w:nsid w:val="62D01991"/>
    <w:multiLevelType w:val="hybridMultilevel"/>
    <w:tmpl w:val="675CB7A4"/>
    <w:lvl w:ilvl="0" w:tplc="9DEE4D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92F76FD"/>
    <w:multiLevelType w:val="hybridMultilevel"/>
    <w:tmpl w:val="193EB5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AB7F46"/>
    <w:multiLevelType w:val="hybridMultilevel"/>
    <w:tmpl w:val="FBF46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CB3630A"/>
    <w:multiLevelType w:val="hybridMultilevel"/>
    <w:tmpl w:val="A7C6E6D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064F8F"/>
    <w:multiLevelType w:val="multilevel"/>
    <w:tmpl w:val="6EB6DC4A"/>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4" w15:restartNumberingAfterBreak="0">
    <w:nsid w:val="796B45EF"/>
    <w:multiLevelType w:val="hybridMultilevel"/>
    <w:tmpl w:val="45227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BB38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46" w15:restartNumberingAfterBreak="0">
    <w:nsid w:val="7EC05F12"/>
    <w:multiLevelType w:val="hybridMultilevel"/>
    <w:tmpl w:val="25F20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CB15A5"/>
    <w:multiLevelType w:val="hybridMultilevel"/>
    <w:tmpl w:val="340AC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9"/>
  </w:num>
  <w:num w:numId="13">
    <w:abstractNumId w:val="31"/>
  </w:num>
  <w:num w:numId="14">
    <w:abstractNumId w:val="18"/>
  </w:num>
  <w:num w:numId="15">
    <w:abstractNumId w:val="45"/>
  </w:num>
  <w:num w:numId="16">
    <w:abstractNumId w:val="42"/>
  </w:num>
  <w:num w:numId="17">
    <w:abstractNumId w:val="24"/>
  </w:num>
  <w:num w:numId="18">
    <w:abstractNumId w:val="34"/>
  </w:num>
  <w:num w:numId="19">
    <w:abstractNumId w:val="16"/>
  </w:num>
  <w:num w:numId="20">
    <w:abstractNumId w:val="22"/>
  </w:num>
  <w:num w:numId="21">
    <w:abstractNumId w:val="41"/>
  </w:num>
  <w:num w:numId="22">
    <w:abstractNumId w:val="17"/>
  </w:num>
  <w:num w:numId="23">
    <w:abstractNumId w:val="10"/>
  </w:num>
  <w:num w:numId="24">
    <w:abstractNumId w:val="40"/>
  </w:num>
  <w:num w:numId="25">
    <w:abstractNumId w:val="47"/>
  </w:num>
  <w:num w:numId="26">
    <w:abstractNumId w:val="15"/>
  </w:num>
  <w:num w:numId="27">
    <w:abstractNumId w:val="21"/>
  </w:num>
  <w:num w:numId="28">
    <w:abstractNumId w:val="43"/>
  </w:num>
  <w:num w:numId="29">
    <w:abstractNumId w:val="38"/>
  </w:num>
  <w:num w:numId="30">
    <w:abstractNumId w:val="14"/>
  </w:num>
  <w:num w:numId="31">
    <w:abstractNumId w:val="39"/>
  </w:num>
  <w:num w:numId="3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37"/>
  </w:num>
  <w:num w:numId="35">
    <w:abstractNumId w:val="11"/>
  </w:num>
  <w:num w:numId="36">
    <w:abstractNumId w:val="33"/>
  </w:num>
  <w:num w:numId="37">
    <w:abstractNumId w:val="23"/>
  </w:num>
  <w:num w:numId="38">
    <w:abstractNumId w:val="29"/>
  </w:num>
  <w:num w:numId="39">
    <w:abstractNumId w:val="28"/>
  </w:num>
  <w:num w:numId="40">
    <w:abstractNumId w:val="26"/>
  </w:num>
  <w:num w:numId="41">
    <w:abstractNumId w:val="32"/>
  </w:num>
  <w:num w:numId="42">
    <w:abstractNumId w:val="25"/>
  </w:num>
  <w:num w:numId="43">
    <w:abstractNumId w:val="27"/>
  </w:num>
  <w:num w:numId="44">
    <w:abstractNumId w:val="44"/>
  </w:num>
  <w:num w:numId="45">
    <w:abstractNumId w:val="36"/>
  </w:num>
  <w:num w:numId="46">
    <w:abstractNumId w:val="35"/>
  </w:num>
  <w:num w:numId="47">
    <w:abstractNumId w:val="46"/>
  </w:num>
  <w:num w:numId="4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E1FDE"/>
    <w:rsid w:val="00020434"/>
    <w:rsid w:val="000273E5"/>
    <w:rsid w:val="00036DBA"/>
    <w:rsid w:val="000410F5"/>
    <w:rsid w:val="00051730"/>
    <w:rsid w:val="00071784"/>
    <w:rsid w:val="0008084B"/>
    <w:rsid w:val="000809C2"/>
    <w:rsid w:val="00080DBD"/>
    <w:rsid w:val="00080FEA"/>
    <w:rsid w:val="00082AA5"/>
    <w:rsid w:val="000852A0"/>
    <w:rsid w:val="00086CCD"/>
    <w:rsid w:val="0009666B"/>
    <w:rsid w:val="000A2073"/>
    <w:rsid w:val="000C30AA"/>
    <w:rsid w:val="000C3BB7"/>
    <w:rsid w:val="000D1BA7"/>
    <w:rsid w:val="000E593C"/>
    <w:rsid w:val="000F126B"/>
    <w:rsid w:val="000F38B1"/>
    <w:rsid w:val="000F7BE8"/>
    <w:rsid w:val="001050F1"/>
    <w:rsid w:val="00111837"/>
    <w:rsid w:val="00114647"/>
    <w:rsid w:val="00115008"/>
    <w:rsid w:val="001150D1"/>
    <w:rsid w:val="00115150"/>
    <w:rsid w:val="00123F1C"/>
    <w:rsid w:val="00124830"/>
    <w:rsid w:val="001256E9"/>
    <w:rsid w:val="001259E8"/>
    <w:rsid w:val="00143234"/>
    <w:rsid w:val="00143BDB"/>
    <w:rsid w:val="00147CC0"/>
    <w:rsid w:val="00155153"/>
    <w:rsid w:val="00171A2D"/>
    <w:rsid w:val="001940DF"/>
    <w:rsid w:val="001950A2"/>
    <w:rsid w:val="001979F2"/>
    <w:rsid w:val="001A3AF4"/>
    <w:rsid w:val="001A4DF1"/>
    <w:rsid w:val="001A7B8D"/>
    <w:rsid w:val="001B5A8A"/>
    <w:rsid w:val="001C130F"/>
    <w:rsid w:val="001C3B5C"/>
    <w:rsid w:val="001C699E"/>
    <w:rsid w:val="001D1B1E"/>
    <w:rsid w:val="001D315F"/>
    <w:rsid w:val="001D31C5"/>
    <w:rsid w:val="001D330E"/>
    <w:rsid w:val="001D4386"/>
    <w:rsid w:val="001D6986"/>
    <w:rsid w:val="001E0AB9"/>
    <w:rsid w:val="001E1FDE"/>
    <w:rsid w:val="001E2A54"/>
    <w:rsid w:val="001F0644"/>
    <w:rsid w:val="001F3ED1"/>
    <w:rsid w:val="002023FD"/>
    <w:rsid w:val="002028E1"/>
    <w:rsid w:val="00204C19"/>
    <w:rsid w:val="00206BF9"/>
    <w:rsid w:val="002071FB"/>
    <w:rsid w:val="0021605E"/>
    <w:rsid w:val="00217D46"/>
    <w:rsid w:val="00222EEF"/>
    <w:rsid w:val="00231C50"/>
    <w:rsid w:val="00234E0D"/>
    <w:rsid w:val="00235FDA"/>
    <w:rsid w:val="002423D0"/>
    <w:rsid w:val="00250C59"/>
    <w:rsid w:val="00255DE8"/>
    <w:rsid w:val="00256E2F"/>
    <w:rsid w:val="00262633"/>
    <w:rsid w:val="002626F1"/>
    <w:rsid w:val="0026443F"/>
    <w:rsid w:val="00265A77"/>
    <w:rsid w:val="002674CE"/>
    <w:rsid w:val="002763E1"/>
    <w:rsid w:val="00276A01"/>
    <w:rsid w:val="00276BEE"/>
    <w:rsid w:val="00281BEF"/>
    <w:rsid w:val="00284231"/>
    <w:rsid w:val="00284EF2"/>
    <w:rsid w:val="002878BE"/>
    <w:rsid w:val="002A1F69"/>
    <w:rsid w:val="002A2120"/>
    <w:rsid w:val="002A5447"/>
    <w:rsid w:val="002B7DA2"/>
    <w:rsid w:val="002C0BC6"/>
    <w:rsid w:val="002C1B1F"/>
    <w:rsid w:val="002C29C5"/>
    <w:rsid w:val="002D14B5"/>
    <w:rsid w:val="002D4DBD"/>
    <w:rsid w:val="002E0D60"/>
    <w:rsid w:val="002E31F0"/>
    <w:rsid w:val="002F38E0"/>
    <w:rsid w:val="002F5D4E"/>
    <w:rsid w:val="00300EB0"/>
    <w:rsid w:val="0030187D"/>
    <w:rsid w:val="00315521"/>
    <w:rsid w:val="00322894"/>
    <w:rsid w:val="00324CA1"/>
    <w:rsid w:val="00331F96"/>
    <w:rsid w:val="00335078"/>
    <w:rsid w:val="0033510D"/>
    <w:rsid w:val="00336845"/>
    <w:rsid w:val="00336C14"/>
    <w:rsid w:val="00343485"/>
    <w:rsid w:val="00361018"/>
    <w:rsid w:val="00361A67"/>
    <w:rsid w:val="00361DA3"/>
    <w:rsid w:val="003630FA"/>
    <w:rsid w:val="00366DB6"/>
    <w:rsid w:val="0037361D"/>
    <w:rsid w:val="00373EB9"/>
    <w:rsid w:val="003837E6"/>
    <w:rsid w:val="00397116"/>
    <w:rsid w:val="00397A43"/>
    <w:rsid w:val="003A3C6D"/>
    <w:rsid w:val="003A5642"/>
    <w:rsid w:val="003C18AB"/>
    <w:rsid w:val="003C52A6"/>
    <w:rsid w:val="003C677B"/>
    <w:rsid w:val="003D6124"/>
    <w:rsid w:val="003F074A"/>
    <w:rsid w:val="003F0AA3"/>
    <w:rsid w:val="003F4F3A"/>
    <w:rsid w:val="003F59DA"/>
    <w:rsid w:val="003F7EB6"/>
    <w:rsid w:val="0040406D"/>
    <w:rsid w:val="00406E62"/>
    <w:rsid w:val="00416BFD"/>
    <w:rsid w:val="00421BD4"/>
    <w:rsid w:val="0042610B"/>
    <w:rsid w:val="00427AC7"/>
    <w:rsid w:val="00427ACE"/>
    <w:rsid w:val="00427DEF"/>
    <w:rsid w:val="00427EC0"/>
    <w:rsid w:val="00432DD0"/>
    <w:rsid w:val="004358C8"/>
    <w:rsid w:val="00436C34"/>
    <w:rsid w:val="00437734"/>
    <w:rsid w:val="004401B8"/>
    <w:rsid w:val="004416DD"/>
    <w:rsid w:val="00444905"/>
    <w:rsid w:val="00444D02"/>
    <w:rsid w:val="00450404"/>
    <w:rsid w:val="00462579"/>
    <w:rsid w:val="00462A8F"/>
    <w:rsid w:val="004631CF"/>
    <w:rsid w:val="0046775A"/>
    <w:rsid w:val="00472EFF"/>
    <w:rsid w:val="004776C1"/>
    <w:rsid w:val="00485FBB"/>
    <w:rsid w:val="00493B38"/>
    <w:rsid w:val="004A52AB"/>
    <w:rsid w:val="004B1482"/>
    <w:rsid w:val="004C187D"/>
    <w:rsid w:val="004C1B51"/>
    <w:rsid w:val="004C3B6E"/>
    <w:rsid w:val="004D13C7"/>
    <w:rsid w:val="004D4B91"/>
    <w:rsid w:val="004E3C24"/>
    <w:rsid w:val="004F26D7"/>
    <w:rsid w:val="004F6158"/>
    <w:rsid w:val="005164F5"/>
    <w:rsid w:val="00522FF1"/>
    <w:rsid w:val="005262A8"/>
    <w:rsid w:val="00527EB6"/>
    <w:rsid w:val="0054361F"/>
    <w:rsid w:val="005454A1"/>
    <w:rsid w:val="005461E9"/>
    <w:rsid w:val="0055506C"/>
    <w:rsid w:val="00555F43"/>
    <w:rsid w:val="005646DF"/>
    <w:rsid w:val="00565BD6"/>
    <w:rsid w:val="00570537"/>
    <w:rsid w:val="0057471E"/>
    <w:rsid w:val="0058159D"/>
    <w:rsid w:val="00581652"/>
    <w:rsid w:val="00581968"/>
    <w:rsid w:val="00585B96"/>
    <w:rsid w:val="005A4460"/>
    <w:rsid w:val="005B0154"/>
    <w:rsid w:val="005B4F6E"/>
    <w:rsid w:val="005B65D0"/>
    <w:rsid w:val="005B6A0C"/>
    <w:rsid w:val="005C026A"/>
    <w:rsid w:val="005C6D1B"/>
    <w:rsid w:val="005E1DDC"/>
    <w:rsid w:val="005E4170"/>
    <w:rsid w:val="005E512F"/>
    <w:rsid w:val="005E6FBE"/>
    <w:rsid w:val="005F2A39"/>
    <w:rsid w:val="005F3573"/>
    <w:rsid w:val="005F6E99"/>
    <w:rsid w:val="00610955"/>
    <w:rsid w:val="00612BB5"/>
    <w:rsid w:val="00613179"/>
    <w:rsid w:val="006255FC"/>
    <w:rsid w:val="006258E6"/>
    <w:rsid w:val="006302BC"/>
    <w:rsid w:val="006375BB"/>
    <w:rsid w:val="0064462F"/>
    <w:rsid w:val="0064709B"/>
    <w:rsid w:val="00661C4D"/>
    <w:rsid w:val="0066243E"/>
    <w:rsid w:val="00663235"/>
    <w:rsid w:val="00671053"/>
    <w:rsid w:val="00676B93"/>
    <w:rsid w:val="0068054D"/>
    <w:rsid w:val="0068181A"/>
    <w:rsid w:val="00683805"/>
    <w:rsid w:val="00691EC7"/>
    <w:rsid w:val="0069365F"/>
    <w:rsid w:val="006941C3"/>
    <w:rsid w:val="00697D69"/>
    <w:rsid w:val="006A32E8"/>
    <w:rsid w:val="006B0E27"/>
    <w:rsid w:val="006B1713"/>
    <w:rsid w:val="006B2CE7"/>
    <w:rsid w:val="006B3688"/>
    <w:rsid w:val="006B50F3"/>
    <w:rsid w:val="006C563D"/>
    <w:rsid w:val="006D302B"/>
    <w:rsid w:val="006D5464"/>
    <w:rsid w:val="006F597F"/>
    <w:rsid w:val="007022E1"/>
    <w:rsid w:val="00707B89"/>
    <w:rsid w:val="007104CD"/>
    <w:rsid w:val="007123A3"/>
    <w:rsid w:val="0071536F"/>
    <w:rsid w:val="00717AF7"/>
    <w:rsid w:val="0072092F"/>
    <w:rsid w:val="00725618"/>
    <w:rsid w:val="00725E4B"/>
    <w:rsid w:val="0073679D"/>
    <w:rsid w:val="0074308A"/>
    <w:rsid w:val="00745B4B"/>
    <w:rsid w:val="00757088"/>
    <w:rsid w:val="00771179"/>
    <w:rsid w:val="00776555"/>
    <w:rsid w:val="00782142"/>
    <w:rsid w:val="007A1555"/>
    <w:rsid w:val="007A7231"/>
    <w:rsid w:val="007B6B67"/>
    <w:rsid w:val="007D6A8D"/>
    <w:rsid w:val="007E1AC3"/>
    <w:rsid w:val="007E3DCD"/>
    <w:rsid w:val="007F2DCC"/>
    <w:rsid w:val="00812F8A"/>
    <w:rsid w:val="00824257"/>
    <w:rsid w:val="0083772F"/>
    <w:rsid w:val="00840318"/>
    <w:rsid w:val="00840946"/>
    <w:rsid w:val="00842ED5"/>
    <w:rsid w:val="00844739"/>
    <w:rsid w:val="00847786"/>
    <w:rsid w:val="00862D07"/>
    <w:rsid w:val="00881A73"/>
    <w:rsid w:val="008826D6"/>
    <w:rsid w:val="008834A4"/>
    <w:rsid w:val="0088775E"/>
    <w:rsid w:val="008A2C73"/>
    <w:rsid w:val="008A7E0D"/>
    <w:rsid w:val="008B51A8"/>
    <w:rsid w:val="008B7A78"/>
    <w:rsid w:val="008C116A"/>
    <w:rsid w:val="008D033E"/>
    <w:rsid w:val="008E36E4"/>
    <w:rsid w:val="008E509E"/>
    <w:rsid w:val="008E73B2"/>
    <w:rsid w:val="008E7E46"/>
    <w:rsid w:val="008F0EC3"/>
    <w:rsid w:val="008F537F"/>
    <w:rsid w:val="009020A3"/>
    <w:rsid w:val="009034E2"/>
    <w:rsid w:val="00907086"/>
    <w:rsid w:val="00923729"/>
    <w:rsid w:val="00943ED5"/>
    <w:rsid w:val="00956E04"/>
    <w:rsid w:val="00977333"/>
    <w:rsid w:val="009805CC"/>
    <w:rsid w:val="00981078"/>
    <w:rsid w:val="00984577"/>
    <w:rsid w:val="00984897"/>
    <w:rsid w:val="00986CB2"/>
    <w:rsid w:val="00991ACA"/>
    <w:rsid w:val="0099233F"/>
    <w:rsid w:val="009A1EDE"/>
    <w:rsid w:val="009B1C03"/>
    <w:rsid w:val="009B7525"/>
    <w:rsid w:val="009C00EE"/>
    <w:rsid w:val="009C43B6"/>
    <w:rsid w:val="009C58B4"/>
    <w:rsid w:val="009D24C3"/>
    <w:rsid w:val="009D7F7E"/>
    <w:rsid w:val="009E04BA"/>
    <w:rsid w:val="009E0F09"/>
    <w:rsid w:val="009F58F1"/>
    <w:rsid w:val="00A00697"/>
    <w:rsid w:val="00A070B3"/>
    <w:rsid w:val="00A14AAB"/>
    <w:rsid w:val="00A22FFF"/>
    <w:rsid w:val="00A24F63"/>
    <w:rsid w:val="00A341A9"/>
    <w:rsid w:val="00A35259"/>
    <w:rsid w:val="00A36EC1"/>
    <w:rsid w:val="00A41358"/>
    <w:rsid w:val="00A50A4A"/>
    <w:rsid w:val="00A5521D"/>
    <w:rsid w:val="00A63120"/>
    <w:rsid w:val="00A64527"/>
    <w:rsid w:val="00A72F82"/>
    <w:rsid w:val="00A73038"/>
    <w:rsid w:val="00A81D09"/>
    <w:rsid w:val="00A83EBF"/>
    <w:rsid w:val="00A96135"/>
    <w:rsid w:val="00A9742A"/>
    <w:rsid w:val="00AA3176"/>
    <w:rsid w:val="00AA5F71"/>
    <w:rsid w:val="00AB4A78"/>
    <w:rsid w:val="00AB7CD0"/>
    <w:rsid w:val="00AD0BC4"/>
    <w:rsid w:val="00AD1FD4"/>
    <w:rsid w:val="00AD4709"/>
    <w:rsid w:val="00AD4742"/>
    <w:rsid w:val="00AE19E2"/>
    <w:rsid w:val="00AE1A5B"/>
    <w:rsid w:val="00AE49DC"/>
    <w:rsid w:val="00B0520B"/>
    <w:rsid w:val="00B07E7A"/>
    <w:rsid w:val="00B119B1"/>
    <w:rsid w:val="00B12FCC"/>
    <w:rsid w:val="00B138CC"/>
    <w:rsid w:val="00B40840"/>
    <w:rsid w:val="00B41A00"/>
    <w:rsid w:val="00B501CF"/>
    <w:rsid w:val="00B6563B"/>
    <w:rsid w:val="00B803BD"/>
    <w:rsid w:val="00B8096F"/>
    <w:rsid w:val="00B80A02"/>
    <w:rsid w:val="00B829E2"/>
    <w:rsid w:val="00B91897"/>
    <w:rsid w:val="00B928EC"/>
    <w:rsid w:val="00B97DD4"/>
    <w:rsid w:val="00BA6735"/>
    <w:rsid w:val="00BA677E"/>
    <w:rsid w:val="00BB1B91"/>
    <w:rsid w:val="00BB580F"/>
    <w:rsid w:val="00BC2A24"/>
    <w:rsid w:val="00BC7186"/>
    <w:rsid w:val="00BC7B57"/>
    <w:rsid w:val="00BD2603"/>
    <w:rsid w:val="00BE0569"/>
    <w:rsid w:val="00BE0B81"/>
    <w:rsid w:val="00BE1124"/>
    <w:rsid w:val="00BE1934"/>
    <w:rsid w:val="00BE63C8"/>
    <w:rsid w:val="00BE7107"/>
    <w:rsid w:val="00BF60E3"/>
    <w:rsid w:val="00C0465F"/>
    <w:rsid w:val="00C106FA"/>
    <w:rsid w:val="00C11380"/>
    <w:rsid w:val="00C15C73"/>
    <w:rsid w:val="00C22C3E"/>
    <w:rsid w:val="00C23060"/>
    <w:rsid w:val="00C2683B"/>
    <w:rsid w:val="00C36C16"/>
    <w:rsid w:val="00C36DEF"/>
    <w:rsid w:val="00C4144B"/>
    <w:rsid w:val="00C43497"/>
    <w:rsid w:val="00C47F5B"/>
    <w:rsid w:val="00C5692F"/>
    <w:rsid w:val="00C574C3"/>
    <w:rsid w:val="00C57503"/>
    <w:rsid w:val="00C607B7"/>
    <w:rsid w:val="00C62365"/>
    <w:rsid w:val="00C62767"/>
    <w:rsid w:val="00C6324B"/>
    <w:rsid w:val="00C666F1"/>
    <w:rsid w:val="00C75359"/>
    <w:rsid w:val="00C80362"/>
    <w:rsid w:val="00C84669"/>
    <w:rsid w:val="00C92CD5"/>
    <w:rsid w:val="00C94620"/>
    <w:rsid w:val="00C956B3"/>
    <w:rsid w:val="00CB1E0E"/>
    <w:rsid w:val="00CB6F17"/>
    <w:rsid w:val="00CC251F"/>
    <w:rsid w:val="00CD05B6"/>
    <w:rsid w:val="00CD0A4C"/>
    <w:rsid w:val="00CE5D5D"/>
    <w:rsid w:val="00CF625D"/>
    <w:rsid w:val="00D03E50"/>
    <w:rsid w:val="00D11798"/>
    <w:rsid w:val="00D1358C"/>
    <w:rsid w:val="00D15981"/>
    <w:rsid w:val="00D300D6"/>
    <w:rsid w:val="00D315E7"/>
    <w:rsid w:val="00D33C12"/>
    <w:rsid w:val="00D563B7"/>
    <w:rsid w:val="00D61E7C"/>
    <w:rsid w:val="00D62070"/>
    <w:rsid w:val="00D6674D"/>
    <w:rsid w:val="00D815D6"/>
    <w:rsid w:val="00D90412"/>
    <w:rsid w:val="00D91DD2"/>
    <w:rsid w:val="00D93502"/>
    <w:rsid w:val="00DA0B52"/>
    <w:rsid w:val="00DA3711"/>
    <w:rsid w:val="00DA6F1A"/>
    <w:rsid w:val="00DA7C15"/>
    <w:rsid w:val="00DB0A5F"/>
    <w:rsid w:val="00DB57BB"/>
    <w:rsid w:val="00DB7FD2"/>
    <w:rsid w:val="00DC68A7"/>
    <w:rsid w:val="00DD1B73"/>
    <w:rsid w:val="00DD3E0E"/>
    <w:rsid w:val="00DE3828"/>
    <w:rsid w:val="00DF356C"/>
    <w:rsid w:val="00DF5ACB"/>
    <w:rsid w:val="00DF5ACC"/>
    <w:rsid w:val="00E12DC7"/>
    <w:rsid w:val="00E12E93"/>
    <w:rsid w:val="00E21DAD"/>
    <w:rsid w:val="00E253DD"/>
    <w:rsid w:val="00E26A5E"/>
    <w:rsid w:val="00E27768"/>
    <w:rsid w:val="00E3017A"/>
    <w:rsid w:val="00E43FC4"/>
    <w:rsid w:val="00E522D9"/>
    <w:rsid w:val="00E8207A"/>
    <w:rsid w:val="00E90BC1"/>
    <w:rsid w:val="00E94C8A"/>
    <w:rsid w:val="00EA3D10"/>
    <w:rsid w:val="00EA7738"/>
    <w:rsid w:val="00EB02EE"/>
    <w:rsid w:val="00EB2723"/>
    <w:rsid w:val="00EB553E"/>
    <w:rsid w:val="00EC14E6"/>
    <w:rsid w:val="00ED49D1"/>
    <w:rsid w:val="00EE258F"/>
    <w:rsid w:val="00EE3FCB"/>
    <w:rsid w:val="00EF1162"/>
    <w:rsid w:val="00EF4147"/>
    <w:rsid w:val="00EF700D"/>
    <w:rsid w:val="00F12B72"/>
    <w:rsid w:val="00F207E3"/>
    <w:rsid w:val="00F3015D"/>
    <w:rsid w:val="00F30C1C"/>
    <w:rsid w:val="00F3707C"/>
    <w:rsid w:val="00F4431D"/>
    <w:rsid w:val="00F4762F"/>
    <w:rsid w:val="00F54F05"/>
    <w:rsid w:val="00F55D84"/>
    <w:rsid w:val="00F56B1C"/>
    <w:rsid w:val="00F63061"/>
    <w:rsid w:val="00F66CDD"/>
    <w:rsid w:val="00F76609"/>
    <w:rsid w:val="00F86F16"/>
    <w:rsid w:val="00F91127"/>
    <w:rsid w:val="00FA2E97"/>
    <w:rsid w:val="00FB55BD"/>
    <w:rsid w:val="00FC69A3"/>
    <w:rsid w:val="00FD0730"/>
    <w:rsid w:val="00FD1DB4"/>
    <w:rsid w:val="00FD5D6C"/>
    <w:rsid w:val="00FE238C"/>
    <w:rsid w:val="00FE33E3"/>
    <w:rsid w:val="00FE57CE"/>
    <w:rsid w:val="00FF26C8"/>
    <w:rsid w:val="00FF2CF5"/>
    <w:rsid w:val="00FF31E0"/>
    <w:rsid w:val="00FF3E5A"/>
    <w:rsid w:val="00FF476F"/>
    <w:rsid w:val="00FF6358"/>
    <w:rsid w:val="00FF6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F4B1A"/>
  <w15:docId w15:val="{365F1BF8-32E2-4959-8A6B-7351AE905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609"/>
    <w:pPr>
      <w:spacing w:line="360" w:lineRule="auto"/>
    </w:pPr>
    <w:rPr>
      <w:sz w:val="24"/>
      <w:szCs w:val="24"/>
    </w:rPr>
  </w:style>
  <w:style w:type="paragraph" w:styleId="Heading1">
    <w:name w:val="heading 1"/>
    <w:basedOn w:val="Normal"/>
    <w:next w:val="BodyText"/>
    <w:qFormat/>
    <w:rsid w:val="00B97DD4"/>
    <w:pPr>
      <w:keepNext/>
      <w:numPr>
        <w:numId w:val="13"/>
      </w:numPr>
      <w:spacing w:after="240"/>
      <w:jc w:val="center"/>
      <w:outlineLvl w:val="0"/>
    </w:pPr>
    <w:rPr>
      <w:rFonts w:cs="Arial"/>
      <w:b/>
      <w:bCs/>
      <w:kern w:val="32"/>
      <w:sz w:val="32"/>
      <w:szCs w:val="32"/>
    </w:rPr>
  </w:style>
  <w:style w:type="paragraph" w:styleId="Heading2">
    <w:name w:val="heading 2"/>
    <w:basedOn w:val="Normal"/>
    <w:next w:val="BodyText"/>
    <w:qFormat/>
    <w:rsid w:val="00B97DD4"/>
    <w:pPr>
      <w:keepNext/>
      <w:numPr>
        <w:ilvl w:val="1"/>
        <w:numId w:val="13"/>
      </w:numPr>
      <w:spacing w:before="240"/>
      <w:jc w:val="center"/>
      <w:outlineLvl w:val="1"/>
    </w:pPr>
    <w:rPr>
      <w:b/>
      <w:bCs/>
      <w:iCs/>
      <w:sz w:val="28"/>
      <w:szCs w:val="28"/>
    </w:rPr>
  </w:style>
  <w:style w:type="paragraph" w:styleId="Heading3">
    <w:name w:val="heading 3"/>
    <w:basedOn w:val="Normal"/>
    <w:next w:val="BodyText"/>
    <w:qFormat/>
    <w:rsid w:val="00B97DD4"/>
    <w:pPr>
      <w:keepNext/>
      <w:numPr>
        <w:ilvl w:val="2"/>
        <w:numId w:val="13"/>
      </w:numPr>
      <w:spacing w:before="240"/>
      <w:jc w:val="center"/>
      <w:outlineLvl w:val="2"/>
    </w:pPr>
    <w:rPr>
      <w:rFonts w:cs="Arial"/>
      <w:b/>
      <w:i/>
      <w:kern w:val="32"/>
      <w:sz w:val="26"/>
      <w:szCs w:val="26"/>
    </w:rPr>
  </w:style>
  <w:style w:type="paragraph" w:styleId="Heading4">
    <w:name w:val="heading 4"/>
    <w:basedOn w:val="Normal"/>
    <w:next w:val="BodyText"/>
    <w:qFormat/>
    <w:rsid w:val="00B97DD4"/>
    <w:pPr>
      <w:numPr>
        <w:ilvl w:val="3"/>
        <w:numId w:val="13"/>
      </w:numPr>
      <w:spacing w:before="240"/>
      <w:outlineLvl w:val="3"/>
    </w:pPr>
    <w:rPr>
      <w:b/>
      <w:bCs/>
      <w:i/>
      <w:szCs w:val="28"/>
    </w:rPr>
  </w:style>
  <w:style w:type="paragraph" w:styleId="Heading5">
    <w:name w:val="heading 5"/>
    <w:basedOn w:val="Normal"/>
    <w:next w:val="BodyText"/>
    <w:qFormat/>
    <w:rsid w:val="00B97DD4"/>
    <w:pPr>
      <w:keepNext/>
      <w:numPr>
        <w:ilvl w:val="4"/>
        <w:numId w:val="13"/>
      </w:numPr>
      <w:spacing w:before="240"/>
      <w:outlineLvl w:val="4"/>
    </w:pPr>
    <w:rPr>
      <w:rFonts w:cs="Arial"/>
      <w:b/>
      <w:bCs/>
      <w:i/>
      <w:iCs/>
      <w:kern w:val="32"/>
      <w:szCs w:val="26"/>
    </w:rPr>
  </w:style>
  <w:style w:type="paragraph" w:styleId="Heading6">
    <w:name w:val="heading 6"/>
    <w:basedOn w:val="Heading1"/>
    <w:next w:val="BodyText"/>
    <w:qFormat/>
    <w:rsid w:val="000852A0"/>
    <w:pPr>
      <w:numPr>
        <w:ilvl w:val="5"/>
        <w:numId w:val="12"/>
      </w:numPr>
      <w:outlineLvl w:val="5"/>
    </w:pPr>
    <w:rPr>
      <w:bCs w:val="0"/>
      <w:szCs w:val="22"/>
    </w:rPr>
  </w:style>
  <w:style w:type="paragraph" w:styleId="Heading7">
    <w:name w:val="heading 7"/>
    <w:basedOn w:val="Normal"/>
    <w:next w:val="BodyText"/>
    <w:qFormat/>
    <w:rsid w:val="00B97DD4"/>
    <w:pPr>
      <w:numPr>
        <w:ilvl w:val="6"/>
        <w:numId w:val="13"/>
      </w:numPr>
      <w:spacing w:before="240"/>
      <w:jc w:val="center"/>
      <w:outlineLvl w:val="6"/>
    </w:pPr>
    <w:rPr>
      <w:b/>
      <w:sz w:val="28"/>
    </w:rPr>
  </w:style>
  <w:style w:type="paragraph" w:styleId="Heading8">
    <w:name w:val="heading 8"/>
    <w:basedOn w:val="Normal"/>
    <w:next w:val="BodyText"/>
    <w:qFormat/>
    <w:rsid w:val="00B97DD4"/>
    <w:pPr>
      <w:numPr>
        <w:ilvl w:val="7"/>
        <w:numId w:val="13"/>
      </w:numPr>
      <w:spacing w:before="240"/>
      <w:jc w:val="center"/>
      <w:outlineLvl w:val="7"/>
    </w:pPr>
    <w:rPr>
      <w:b/>
      <w:i/>
      <w:iCs/>
      <w:sz w:val="26"/>
    </w:rPr>
  </w:style>
  <w:style w:type="paragraph" w:styleId="Heading9">
    <w:name w:val="heading 9"/>
    <w:basedOn w:val="Normal"/>
    <w:next w:val="BodyText"/>
    <w:qFormat/>
    <w:rsid w:val="00B97DD4"/>
    <w:pPr>
      <w:numPr>
        <w:ilvl w:val="8"/>
        <w:numId w:val="13"/>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C106FA"/>
    <w:pPr>
      <w:spacing w:after="60" w:line="240" w:lineRule="auto"/>
    </w:pPr>
    <w:rPr>
      <w:b/>
      <w:bCs/>
      <w:szCs w:val="20"/>
    </w:rPr>
  </w:style>
  <w:style w:type="paragraph" w:customStyle="1" w:styleId="TitlePage">
    <w:name w:val="Title Page"/>
    <w:rsid w:val="00B829E2"/>
    <w:pPr>
      <w:jc w:val="center"/>
    </w:pPr>
    <w:rPr>
      <w:sz w:val="24"/>
    </w:rPr>
  </w:style>
  <w:style w:type="paragraph" w:customStyle="1" w:styleId="TitlePageRightAlign">
    <w:name w:val="Title Page Right Align"/>
    <w:basedOn w:val="TitlePage"/>
    <w:rsid w:val="00B829E2"/>
    <w:pPr>
      <w:jc w:val="right"/>
    </w:pPr>
  </w:style>
  <w:style w:type="paragraph" w:customStyle="1" w:styleId="PageHeading">
    <w:name w:val="Page Heading"/>
    <w:basedOn w:val="TitlePage"/>
    <w:next w:val="BodyText"/>
    <w:rsid w:val="007A7231"/>
    <w:pPr>
      <w:keepNext/>
      <w:spacing w:after="240" w:line="360" w:lineRule="auto"/>
      <w:outlineLvl w:val="0"/>
    </w:pPr>
    <w:rPr>
      <w:b/>
      <w:sz w:val="32"/>
    </w:rPr>
  </w:style>
  <w:style w:type="paragraph" w:customStyle="1" w:styleId="PageHeadingTOC">
    <w:name w:val="Page Heading TOC"/>
    <w:basedOn w:val="PageHeading"/>
    <w:next w:val="BodyText"/>
    <w:rsid w:val="002A5447"/>
  </w:style>
  <w:style w:type="paragraph" w:styleId="TOC1">
    <w:name w:val="toc 1"/>
    <w:basedOn w:val="Normal"/>
    <w:next w:val="Normal"/>
    <w:autoRedefine/>
    <w:uiPriority w:val="39"/>
    <w:rsid w:val="007A7231"/>
    <w:pPr>
      <w:tabs>
        <w:tab w:val="right" w:leader="dot" w:pos="9350"/>
      </w:tabs>
      <w:ind w:left="432" w:hanging="432"/>
    </w:pPr>
  </w:style>
  <w:style w:type="paragraph" w:styleId="BodyText">
    <w:name w:val="Body Text"/>
    <w:basedOn w:val="Normal"/>
    <w:link w:val="BodyTextChar"/>
    <w:rsid w:val="00255DE8"/>
    <w:pPr>
      <w:spacing w:line="480" w:lineRule="auto"/>
      <w:ind w:firstLine="720"/>
    </w:pPr>
  </w:style>
  <w:style w:type="paragraph" w:styleId="TOC2">
    <w:name w:val="toc 2"/>
    <w:basedOn w:val="Normal"/>
    <w:next w:val="Normal"/>
    <w:autoRedefine/>
    <w:uiPriority w:val="39"/>
    <w:rsid w:val="00B829E2"/>
    <w:pPr>
      <w:ind w:left="245"/>
    </w:pPr>
  </w:style>
  <w:style w:type="paragraph" w:styleId="TOC3">
    <w:name w:val="toc 3"/>
    <w:basedOn w:val="Normal"/>
    <w:next w:val="Normal"/>
    <w:autoRedefine/>
    <w:uiPriority w:val="39"/>
    <w:rsid w:val="00B829E2"/>
    <w:pPr>
      <w:ind w:left="475"/>
    </w:pPr>
  </w:style>
  <w:style w:type="paragraph" w:styleId="TOC4">
    <w:name w:val="toc 4"/>
    <w:basedOn w:val="Normal"/>
    <w:next w:val="Normal"/>
    <w:autoRedefine/>
    <w:uiPriority w:val="39"/>
    <w:rsid w:val="00B829E2"/>
    <w:pPr>
      <w:ind w:left="720"/>
    </w:pPr>
  </w:style>
  <w:style w:type="paragraph" w:styleId="TOC5">
    <w:name w:val="toc 5"/>
    <w:basedOn w:val="Normal"/>
    <w:next w:val="Normal"/>
    <w:autoRedefine/>
    <w:semiHidden/>
    <w:rsid w:val="00B829E2"/>
    <w:pPr>
      <w:ind w:left="960"/>
    </w:pPr>
  </w:style>
  <w:style w:type="paragraph" w:styleId="TOC6">
    <w:name w:val="toc 6"/>
    <w:basedOn w:val="Normal"/>
    <w:next w:val="Normal"/>
    <w:autoRedefine/>
    <w:semiHidden/>
    <w:rsid w:val="00B829E2"/>
    <w:pPr>
      <w:ind w:left="1200"/>
    </w:pPr>
  </w:style>
  <w:style w:type="paragraph" w:styleId="TOC7">
    <w:name w:val="toc 7"/>
    <w:basedOn w:val="Normal"/>
    <w:next w:val="Normal"/>
    <w:autoRedefine/>
    <w:semiHidden/>
    <w:rsid w:val="00B829E2"/>
    <w:pPr>
      <w:ind w:left="1440"/>
    </w:pPr>
  </w:style>
  <w:style w:type="paragraph" w:styleId="TOC8">
    <w:name w:val="toc 8"/>
    <w:basedOn w:val="Normal"/>
    <w:next w:val="Normal"/>
    <w:autoRedefine/>
    <w:semiHidden/>
    <w:rsid w:val="00B829E2"/>
    <w:pPr>
      <w:ind w:left="1680"/>
    </w:pPr>
  </w:style>
  <w:style w:type="paragraph" w:styleId="TOC9">
    <w:name w:val="toc 9"/>
    <w:basedOn w:val="Normal"/>
    <w:next w:val="Normal"/>
    <w:autoRedefine/>
    <w:semiHidden/>
    <w:rsid w:val="00B829E2"/>
    <w:pPr>
      <w:ind w:left="1920"/>
    </w:pPr>
  </w:style>
  <w:style w:type="character" w:styleId="Hyperlink">
    <w:name w:val="Hyperlink"/>
    <w:uiPriority w:val="99"/>
    <w:rsid w:val="00B829E2"/>
    <w:rPr>
      <w:color w:val="0000FF"/>
      <w:u w:val="single"/>
    </w:rPr>
  </w:style>
  <w:style w:type="paragraph" w:styleId="TableofFigures">
    <w:name w:val="table of figures"/>
    <w:basedOn w:val="Normal"/>
    <w:next w:val="Normal"/>
    <w:uiPriority w:val="99"/>
    <w:rsid w:val="00B829E2"/>
    <w:pPr>
      <w:ind w:left="475" w:hanging="475"/>
    </w:pPr>
  </w:style>
  <w:style w:type="paragraph" w:styleId="Footer">
    <w:name w:val="footer"/>
    <w:basedOn w:val="Normal"/>
    <w:link w:val="FooterChar"/>
    <w:uiPriority w:val="99"/>
    <w:rsid w:val="00B829E2"/>
    <w:pPr>
      <w:tabs>
        <w:tab w:val="center" w:pos="4320"/>
        <w:tab w:val="right" w:pos="8640"/>
      </w:tabs>
    </w:pPr>
  </w:style>
  <w:style w:type="character" w:styleId="PageNumber">
    <w:name w:val="page number"/>
    <w:basedOn w:val="DefaultParagraphFont"/>
    <w:rsid w:val="00B829E2"/>
  </w:style>
  <w:style w:type="paragraph" w:styleId="Header">
    <w:name w:val="header"/>
    <w:basedOn w:val="Normal"/>
    <w:rsid w:val="00B829E2"/>
    <w:pPr>
      <w:tabs>
        <w:tab w:val="center" w:pos="4320"/>
        <w:tab w:val="right" w:pos="8640"/>
      </w:tabs>
    </w:pPr>
  </w:style>
  <w:style w:type="paragraph" w:customStyle="1" w:styleId="ButtonorMenuSelectionCharChar">
    <w:name w:val="Button or Menu Selection Char Char"/>
    <w:basedOn w:val="Normal"/>
    <w:autoRedefine/>
    <w:rsid w:val="00B829E2"/>
    <w:pPr>
      <w:tabs>
        <w:tab w:val="num" w:pos="720"/>
      </w:tabs>
      <w:spacing w:line="240" w:lineRule="auto"/>
      <w:ind w:left="720" w:hanging="360"/>
    </w:pPr>
    <w:rPr>
      <w:rFonts w:ascii="Arial" w:hAnsi="Arial" w:cs="Arial"/>
      <w:b/>
    </w:rPr>
  </w:style>
  <w:style w:type="character" w:customStyle="1" w:styleId="ButtonorMenuSelectionCharCharChar">
    <w:name w:val="Button or Menu Selection Char Char Char"/>
    <w:rsid w:val="00B829E2"/>
    <w:rPr>
      <w:rFonts w:ascii="Arial" w:hAnsi="Arial" w:cs="Arial"/>
      <w:b/>
      <w:sz w:val="24"/>
      <w:szCs w:val="24"/>
      <w:lang w:val="en-US" w:eastAsia="en-US" w:bidi="ar-SA"/>
    </w:rPr>
  </w:style>
  <w:style w:type="paragraph" w:customStyle="1" w:styleId="IntroText">
    <w:name w:val="Intro Text"/>
    <w:basedOn w:val="Normal"/>
    <w:rsid w:val="00B829E2"/>
    <w:pPr>
      <w:spacing w:line="240" w:lineRule="auto"/>
    </w:pPr>
    <w:rPr>
      <w:rFonts w:ascii="Arial" w:hAnsi="Arial"/>
    </w:rPr>
  </w:style>
  <w:style w:type="paragraph" w:customStyle="1" w:styleId="Text">
    <w:name w:val="Text"/>
    <w:rsid w:val="00B829E2"/>
    <w:pPr>
      <w:spacing w:line="360" w:lineRule="auto"/>
    </w:pPr>
    <w:rPr>
      <w:sz w:val="24"/>
    </w:rPr>
  </w:style>
  <w:style w:type="character" w:customStyle="1" w:styleId="TitlePageChar">
    <w:name w:val="Title Page Char"/>
    <w:rsid w:val="00B829E2"/>
    <w:rPr>
      <w:sz w:val="24"/>
      <w:lang w:val="en-US" w:eastAsia="en-US" w:bidi="ar-SA"/>
    </w:rPr>
  </w:style>
  <w:style w:type="character" w:customStyle="1" w:styleId="PageHeadingChar">
    <w:name w:val="Page Heading Char"/>
    <w:rsid w:val="00B829E2"/>
    <w:rPr>
      <w:b/>
      <w:sz w:val="32"/>
      <w:lang w:val="en-US" w:eastAsia="en-US" w:bidi="ar-SA"/>
    </w:rPr>
  </w:style>
  <w:style w:type="character" w:styleId="FollowedHyperlink">
    <w:name w:val="FollowedHyperlink"/>
    <w:rsid w:val="00B829E2"/>
    <w:rPr>
      <w:color w:val="800080"/>
      <w:u w:val="single"/>
    </w:rPr>
  </w:style>
  <w:style w:type="paragraph" w:styleId="Bibliography">
    <w:name w:val="Bibliography"/>
    <w:basedOn w:val="BodyText"/>
    <w:rsid w:val="00B138CC"/>
    <w:pPr>
      <w:spacing w:after="240" w:line="240" w:lineRule="auto"/>
      <w:ind w:left="720" w:hanging="720"/>
    </w:pPr>
  </w:style>
  <w:style w:type="character" w:styleId="CommentReference">
    <w:name w:val="annotation reference"/>
    <w:rsid w:val="00790CF1"/>
    <w:rPr>
      <w:sz w:val="16"/>
      <w:szCs w:val="16"/>
    </w:rPr>
  </w:style>
  <w:style w:type="paragraph" w:styleId="CommentText">
    <w:name w:val="annotation text"/>
    <w:basedOn w:val="Normal"/>
    <w:link w:val="CommentTextChar"/>
    <w:rsid w:val="00790CF1"/>
    <w:rPr>
      <w:sz w:val="20"/>
      <w:szCs w:val="20"/>
    </w:rPr>
  </w:style>
  <w:style w:type="character" w:customStyle="1" w:styleId="CommentTextChar">
    <w:name w:val="Comment Text Char"/>
    <w:basedOn w:val="DefaultParagraphFont"/>
    <w:link w:val="CommentText"/>
    <w:rsid w:val="00790CF1"/>
  </w:style>
  <w:style w:type="paragraph" w:styleId="CommentSubject">
    <w:name w:val="annotation subject"/>
    <w:basedOn w:val="CommentText"/>
    <w:next w:val="CommentText"/>
    <w:link w:val="CommentSubjectChar"/>
    <w:rsid w:val="00790CF1"/>
    <w:rPr>
      <w:b/>
      <w:bCs/>
    </w:rPr>
  </w:style>
  <w:style w:type="character" w:customStyle="1" w:styleId="CommentSubjectChar">
    <w:name w:val="Comment Subject Char"/>
    <w:link w:val="CommentSubject"/>
    <w:rsid w:val="00790CF1"/>
    <w:rPr>
      <w:b/>
      <w:bCs/>
    </w:rPr>
  </w:style>
  <w:style w:type="paragraph" w:styleId="BalloonText">
    <w:name w:val="Balloon Text"/>
    <w:basedOn w:val="Normal"/>
    <w:link w:val="BalloonTextChar"/>
    <w:rsid w:val="00790CF1"/>
    <w:pPr>
      <w:spacing w:line="240" w:lineRule="auto"/>
    </w:pPr>
    <w:rPr>
      <w:rFonts w:ascii="Tahoma" w:hAnsi="Tahoma" w:cs="Tahoma"/>
      <w:sz w:val="16"/>
      <w:szCs w:val="16"/>
    </w:rPr>
  </w:style>
  <w:style w:type="character" w:customStyle="1" w:styleId="BalloonTextChar">
    <w:name w:val="Balloon Text Char"/>
    <w:link w:val="BalloonText"/>
    <w:rsid w:val="00790CF1"/>
    <w:rPr>
      <w:rFonts w:ascii="Tahoma" w:hAnsi="Tahoma" w:cs="Tahoma"/>
      <w:sz w:val="16"/>
      <w:szCs w:val="16"/>
    </w:rPr>
  </w:style>
  <w:style w:type="paragraph" w:styleId="Revision">
    <w:name w:val="Revision"/>
    <w:hidden/>
    <w:uiPriority w:val="99"/>
    <w:semiHidden/>
    <w:rsid w:val="00243901"/>
    <w:rPr>
      <w:sz w:val="24"/>
      <w:szCs w:val="24"/>
    </w:rPr>
  </w:style>
  <w:style w:type="paragraph" w:styleId="DocumentMap">
    <w:name w:val="Document Map"/>
    <w:basedOn w:val="Normal"/>
    <w:link w:val="DocumentMapChar"/>
    <w:rsid w:val="002A5447"/>
    <w:rPr>
      <w:rFonts w:ascii="Tahoma" w:hAnsi="Tahoma" w:cs="Tahoma"/>
      <w:sz w:val="16"/>
      <w:szCs w:val="16"/>
    </w:rPr>
  </w:style>
  <w:style w:type="character" w:customStyle="1" w:styleId="DocumentMapChar">
    <w:name w:val="Document Map Char"/>
    <w:link w:val="DocumentMap"/>
    <w:rsid w:val="002A5447"/>
    <w:rPr>
      <w:rFonts w:ascii="Tahoma" w:hAnsi="Tahoma" w:cs="Tahoma"/>
      <w:sz w:val="16"/>
      <w:szCs w:val="16"/>
    </w:rPr>
  </w:style>
  <w:style w:type="paragraph" w:customStyle="1" w:styleId="TableText">
    <w:name w:val="Table Text"/>
    <w:basedOn w:val="Normal"/>
    <w:qFormat/>
    <w:rsid w:val="00C4144B"/>
    <w:pPr>
      <w:spacing w:before="60" w:after="60" w:line="240" w:lineRule="auto"/>
    </w:pPr>
  </w:style>
  <w:style w:type="paragraph" w:styleId="BlockText">
    <w:name w:val="Block Text"/>
    <w:basedOn w:val="Normal"/>
    <w:rsid w:val="00373EB9"/>
    <w:pPr>
      <w:spacing w:after="120"/>
      <w:ind w:left="1440" w:right="1440"/>
    </w:pPr>
  </w:style>
  <w:style w:type="paragraph" w:styleId="BodyText2">
    <w:name w:val="Body Text 2"/>
    <w:basedOn w:val="Normal"/>
    <w:link w:val="BodyText2Char"/>
    <w:rsid w:val="00373EB9"/>
    <w:pPr>
      <w:spacing w:after="120" w:line="480" w:lineRule="auto"/>
    </w:pPr>
  </w:style>
  <w:style w:type="character" w:customStyle="1" w:styleId="BodyText2Char">
    <w:name w:val="Body Text 2 Char"/>
    <w:link w:val="BodyText2"/>
    <w:rsid w:val="00373EB9"/>
    <w:rPr>
      <w:sz w:val="24"/>
      <w:szCs w:val="24"/>
    </w:rPr>
  </w:style>
  <w:style w:type="paragraph" w:styleId="BodyText3">
    <w:name w:val="Body Text 3"/>
    <w:basedOn w:val="Normal"/>
    <w:link w:val="BodyText3Char"/>
    <w:rsid w:val="00373EB9"/>
    <w:pPr>
      <w:spacing w:after="120"/>
    </w:pPr>
    <w:rPr>
      <w:sz w:val="16"/>
      <w:szCs w:val="16"/>
    </w:rPr>
  </w:style>
  <w:style w:type="character" w:customStyle="1" w:styleId="BodyText3Char">
    <w:name w:val="Body Text 3 Char"/>
    <w:link w:val="BodyText3"/>
    <w:rsid w:val="00373EB9"/>
    <w:rPr>
      <w:sz w:val="16"/>
      <w:szCs w:val="16"/>
    </w:rPr>
  </w:style>
  <w:style w:type="paragraph" w:styleId="BodyTextFirstIndent">
    <w:name w:val="Body Text First Indent"/>
    <w:basedOn w:val="BodyText"/>
    <w:link w:val="BodyTextFirstIndentChar"/>
    <w:rsid w:val="00373EB9"/>
    <w:pPr>
      <w:spacing w:after="120"/>
      <w:ind w:firstLine="210"/>
    </w:pPr>
  </w:style>
  <w:style w:type="character" w:customStyle="1" w:styleId="BodyTextChar">
    <w:name w:val="Body Text Char"/>
    <w:link w:val="BodyText"/>
    <w:rsid w:val="00255DE8"/>
    <w:rPr>
      <w:sz w:val="24"/>
      <w:szCs w:val="24"/>
    </w:rPr>
  </w:style>
  <w:style w:type="character" w:customStyle="1" w:styleId="BodyTextFirstIndentChar">
    <w:name w:val="Body Text First Indent Char"/>
    <w:basedOn w:val="BodyTextChar"/>
    <w:link w:val="BodyTextFirstIndent"/>
    <w:rsid w:val="00373EB9"/>
    <w:rPr>
      <w:sz w:val="24"/>
      <w:szCs w:val="24"/>
    </w:rPr>
  </w:style>
  <w:style w:type="paragraph" w:styleId="BodyTextIndent">
    <w:name w:val="Body Text Indent"/>
    <w:basedOn w:val="Normal"/>
    <w:link w:val="BodyTextIndentChar"/>
    <w:rsid w:val="00373EB9"/>
    <w:pPr>
      <w:spacing w:after="120"/>
      <w:ind w:left="360"/>
    </w:pPr>
  </w:style>
  <w:style w:type="character" w:customStyle="1" w:styleId="BodyTextIndentChar">
    <w:name w:val="Body Text Indent Char"/>
    <w:link w:val="BodyTextIndent"/>
    <w:rsid w:val="00373EB9"/>
    <w:rPr>
      <w:sz w:val="24"/>
      <w:szCs w:val="24"/>
    </w:rPr>
  </w:style>
  <w:style w:type="paragraph" w:styleId="BodyTextFirstIndent2">
    <w:name w:val="Body Text First Indent 2"/>
    <w:basedOn w:val="BodyTextIndent"/>
    <w:link w:val="BodyTextFirstIndent2Char"/>
    <w:rsid w:val="00373EB9"/>
    <w:pPr>
      <w:ind w:firstLine="210"/>
    </w:pPr>
  </w:style>
  <w:style w:type="character" w:customStyle="1" w:styleId="BodyTextFirstIndent2Char">
    <w:name w:val="Body Text First Indent 2 Char"/>
    <w:basedOn w:val="BodyTextIndentChar"/>
    <w:link w:val="BodyTextFirstIndent2"/>
    <w:rsid w:val="00373EB9"/>
    <w:rPr>
      <w:sz w:val="24"/>
      <w:szCs w:val="24"/>
    </w:rPr>
  </w:style>
  <w:style w:type="paragraph" w:styleId="BodyTextIndent2">
    <w:name w:val="Body Text Indent 2"/>
    <w:basedOn w:val="Normal"/>
    <w:link w:val="BodyTextIndent2Char"/>
    <w:rsid w:val="00373EB9"/>
    <w:pPr>
      <w:spacing w:after="120" w:line="480" w:lineRule="auto"/>
      <w:ind w:left="360"/>
    </w:pPr>
  </w:style>
  <w:style w:type="character" w:customStyle="1" w:styleId="BodyTextIndent2Char">
    <w:name w:val="Body Text Indent 2 Char"/>
    <w:link w:val="BodyTextIndent2"/>
    <w:rsid w:val="00373EB9"/>
    <w:rPr>
      <w:sz w:val="24"/>
      <w:szCs w:val="24"/>
    </w:rPr>
  </w:style>
  <w:style w:type="paragraph" w:styleId="BodyTextIndent3">
    <w:name w:val="Body Text Indent 3"/>
    <w:basedOn w:val="Normal"/>
    <w:link w:val="BodyTextIndent3Char"/>
    <w:rsid w:val="00373EB9"/>
    <w:pPr>
      <w:spacing w:after="120"/>
      <w:ind w:left="360"/>
    </w:pPr>
    <w:rPr>
      <w:sz w:val="16"/>
      <w:szCs w:val="16"/>
    </w:rPr>
  </w:style>
  <w:style w:type="character" w:customStyle="1" w:styleId="BodyTextIndent3Char">
    <w:name w:val="Body Text Indent 3 Char"/>
    <w:link w:val="BodyTextIndent3"/>
    <w:rsid w:val="00373EB9"/>
    <w:rPr>
      <w:sz w:val="16"/>
      <w:szCs w:val="16"/>
    </w:rPr>
  </w:style>
  <w:style w:type="paragraph" w:styleId="Closing">
    <w:name w:val="Closing"/>
    <w:basedOn w:val="Normal"/>
    <w:link w:val="ClosingChar"/>
    <w:rsid w:val="00373EB9"/>
    <w:pPr>
      <w:ind w:left="4320"/>
    </w:pPr>
  </w:style>
  <w:style w:type="character" w:customStyle="1" w:styleId="ClosingChar">
    <w:name w:val="Closing Char"/>
    <w:link w:val="Closing"/>
    <w:rsid w:val="00373EB9"/>
    <w:rPr>
      <w:sz w:val="24"/>
      <w:szCs w:val="24"/>
    </w:rPr>
  </w:style>
  <w:style w:type="paragraph" w:styleId="Date">
    <w:name w:val="Date"/>
    <w:basedOn w:val="Normal"/>
    <w:next w:val="Normal"/>
    <w:link w:val="DateChar"/>
    <w:rsid w:val="00373EB9"/>
  </w:style>
  <w:style w:type="character" w:customStyle="1" w:styleId="DateChar">
    <w:name w:val="Date Char"/>
    <w:link w:val="Date"/>
    <w:rsid w:val="00373EB9"/>
    <w:rPr>
      <w:sz w:val="24"/>
      <w:szCs w:val="24"/>
    </w:rPr>
  </w:style>
  <w:style w:type="paragraph" w:styleId="E-mailSignature">
    <w:name w:val="E-mail Signature"/>
    <w:basedOn w:val="Normal"/>
    <w:link w:val="E-mailSignatureChar"/>
    <w:rsid w:val="00373EB9"/>
  </w:style>
  <w:style w:type="character" w:customStyle="1" w:styleId="E-mailSignatureChar">
    <w:name w:val="E-mail Signature Char"/>
    <w:link w:val="E-mailSignature"/>
    <w:rsid w:val="00373EB9"/>
    <w:rPr>
      <w:sz w:val="24"/>
      <w:szCs w:val="24"/>
    </w:rPr>
  </w:style>
  <w:style w:type="paragraph" w:styleId="EndnoteText">
    <w:name w:val="endnote text"/>
    <w:basedOn w:val="Normal"/>
    <w:link w:val="EndnoteTextChar"/>
    <w:rsid w:val="00373EB9"/>
    <w:rPr>
      <w:sz w:val="20"/>
      <w:szCs w:val="20"/>
    </w:rPr>
  </w:style>
  <w:style w:type="character" w:customStyle="1" w:styleId="EndnoteTextChar">
    <w:name w:val="Endnote Text Char"/>
    <w:basedOn w:val="DefaultParagraphFont"/>
    <w:link w:val="EndnoteText"/>
    <w:rsid w:val="00373EB9"/>
  </w:style>
  <w:style w:type="paragraph" w:styleId="EnvelopeAddress">
    <w:name w:val="envelope address"/>
    <w:basedOn w:val="Normal"/>
    <w:rsid w:val="00373EB9"/>
    <w:pPr>
      <w:framePr w:w="7920" w:h="1980" w:hRule="exact" w:hSpace="180" w:wrap="auto" w:hAnchor="page" w:xAlign="center" w:yAlign="bottom"/>
      <w:ind w:left="2880"/>
    </w:pPr>
    <w:rPr>
      <w:rFonts w:ascii="Cambria" w:hAnsi="Cambria"/>
    </w:rPr>
  </w:style>
  <w:style w:type="paragraph" w:styleId="EnvelopeReturn">
    <w:name w:val="envelope return"/>
    <w:basedOn w:val="Normal"/>
    <w:rsid w:val="00373EB9"/>
    <w:rPr>
      <w:rFonts w:ascii="Cambria" w:hAnsi="Cambria"/>
      <w:sz w:val="20"/>
      <w:szCs w:val="20"/>
    </w:rPr>
  </w:style>
  <w:style w:type="paragraph" w:styleId="FootnoteText">
    <w:name w:val="footnote text"/>
    <w:basedOn w:val="Normal"/>
    <w:link w:val="FootnoteTextChar"/>
    <w:rsid w:val="00373EB9"/>
    <w:rPr>
      <w:sz w:val="20"/>
      <w:szCs w:val="20"/>
    </w:rPr>
  </w:style>
  <w:style w:type="character" w:customStyle="1" w:styleId="FootnoteTextChar">
    <w:name w:val="Footnote Text Char"/>
    <w:basedOn w:val="DefaultParagraphFont"/>
    <w:link w:val="FootnoteText"/>
    <w:rsid w:val="00373EB9"/>
  </w:style>
  <w:style w:type="paragraph" w:styleId="HTMLAddress">
    <w:name w:val="HTML Address"/>
    <w:basedOn w:val="Normal"/>
    <w:link w:val="HTMLAddressChar"/>
    <w:rsid w:val="00373EB9"/>
    <w:rPr>
      <w:i/>
      <w:iCs/>
    </w:rPr>
  </w:style>
  <w:style w:type="character" w:customStyle="1" w:styleId="HTMLAddressChar">
    <w:name w:val="HTML Address Char"/>
    <w:link w:val="HTMLAddress"/>
    <w:rsid w:val="00373EB9"/>
    <w:rPr>
      <w:i/>
      <w:iCs/>
      <w:sz w:val="24"/>
      <w:szCs w:val="24"/>
    </w:rPr>
  </w:style>
  <w:style w:type="paragraph" w:styleId="HTMLPreformatted">
    <w:name w:val="HTML Preformatted"/>
    <w:basedOn w:val="Normal"/>
    <w:link w:val="HTMLPreformattedChar"/>
    <w:rsid w:val="00373EB9"/>
    <w:rPr>
      <w:rFonts w:ascii="Courier New" w:hAnsi="Courier New" w:cs="Courier New"/>
      <w:sz w:val="20"/>
      <w:szCs w:val="20"/>
    </w:rPr>
  </w:style>
  <w:style w:type="character" w:customStyle="1" w:styleId="HTMLPreformattedChar">
    <w:name w:val="HTML Preformatted Char"/>
    <w:link w:val="HTMLPreformatted"/>
    <w:rsid w:val="00373EB9"/>
    <w:rPr>
      <w:rFonts w:ascii="Courier New" w:hAnsi="Courier New" w:cs="Courier New"/>
    </w:rPr>
  </w:style>
  <w:style w:type="paragraph" w:styleId="Index1">
    <w:name w:val="index 1"/>
    <w:basedOn w:val="Normal"/>
    <w:next w:val="Normal"/>
    <w:autoRedefine/>
    <w:rsid w:val="00373EB9"/>
    <w:pPr>
      <w:ind w:left="240" w:hanging="240"/>
    </w:pPr>
  </w:style>
  <w:style w:type="paragraph" w:styleId="Index2">
    <w:name w:val="index 2"/>
    <w:basedOn w:val="Normal"/>
    <w:next w:val="Normal"/>
    <w:autoRedefine/>
    <w:rsid w:val="00373EB9"/>
    <w:pPr>
      <w:ind w:left="480" w:hanging="240"/>
    </w:pPr>
  </w:style>
  <w:style w:type="paragraph" w:styleId="Index3">
    <w:name w:val="index 3"/>
    <w:basedOn w:val="Normal"/>
    <w:next w:val="Normal"/>
    <w:autoRedefine/>
    <w:rsid w:val="00373EB9"/>
    <w:pPr>
      <w:ind w:left="720" w:hanging="240"/>
    </w:pPr>
  </w:style>
  <w:style w:type="paragraph" w:styleId="Index4">
    <w:name w:val="index 4"/>
    <w:basedOn w:val="Normal"/>
    <w:next w:val="Normal"/>
    <w:autoRedefine/>
    <w:rsid w:val="00373EB9"/>
    <w:pPr>
      <w:ind w:left="960" w:hanging="240"/>
    </w:pPr>
  </w:style>
  <w:style w:type="paragraph" w:styleId="Index5">
    <w:name w:val="index 5"/>
    <w:basedOn w:val="Normal"/>
    <w:next w:val="Normal"/>
    <w:autoRedefine/>
    <w:rsid w:val="00373EB9"/>
    <w:pPr>
      <w:ind w:left="1200" w:hanging="240"/>
    </w:pPr>
  </w:style>
  <w:style w:type="paragraph" w:styleId="Index6">
    <w:name w:val="index 6"/>
    <w:basedOn w:val="Normal"/>
    <w:next w:val="Normal"/>
    <w:autoRedefine/>
    <w:rsid w:val="00373EB9"/>
    <w:pPr>
      <w:ind w:left="1440" w:hanging="240"/>
    </w:pPr>
  </w:style>
  <w:style w:type="paragraph" w:styleId="Index7">
    <w:name w:val="index 7"/>
    <w:basedOn w:val="Normal"/>
    <w:next w:val="Normal"/>
    <w:autoRedefine/>
    <w:rsid w:val="00373EB9"/>
    <w:pPr>
      <w:ind w:left="1680" w:hanging="240"/>
    </w:pPr>
  </w:style>
  <w:style w:type="paragraph" w:styleId="Index8">
    <w:name w:val="index 8"/>
    <w:basedOn w:val="Normal"/>
    <w:next w:val="Normal"/>
    <w:autoRedefine/>
    <w:rsid w:val="00FA2E97"/>
    <w:pPr>
      <w:spacing w:before="240"/>
      <w:ind w:left="1930" w:hanging="245"/>
    </w:pPr>
  </w:style>
  <w:style w:type="paragraph" w:styleId="Index9">
    <w:name w:val="index 9"/>
    <w:basedOn w:val="Normal"/>
    <w:next w:val="Normal"/>
    <w:autoRedefine/>
    <w:rsid w:val="00373EB9"/>
    <w:pPr>
      <w:ind w:left="2160" w:hanging="240"/>
    </w:pPr>
  </w:style>
  <w:style w:type="paragraph" w:styleId="IndexHeading">
    <w:name w:val="index heading"/>
    <w:basedOn w:val="Normal"/>
    <w:next w:val="Index1"/>
    <w:rsid w:val="00373EB9"/>
    <w:rPr>
      <w:rFonts w:ascii="Cambria" w:hAnsi="Cambria"/>
      <w:b/>
      <w:bCs/>
    </w:rPr>
  </w:style>
  <w:style w:type="paragraph" w:styleId="IntenseQuote">
    <w:name w:val="Intense Quote"/>
    <w:basedOn w:val="Normal"/>
    <w:next w:val="Normal"/>
    <w:link w:val="IntenseQuoteChar"/>
    <w:uiPriority w:val="30"/>
    <w:qFormat/>
    <w:rsid w:val="00373EB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73EB9"/>
    <w:rPr>
      <w:b/>
      <w:bCs/>
      <w:i/>
      <w:iCs/>
      <w:color w:val="4F81BD"/>
      <w:sz w:val="24"/>
      <w:szCs w:val="24"/>
    </w:rPr>
  </w:style>
  <w:style w:type="paragraph" w:styleId="List">
    <w:name w:val="List"/>
    <w:basedOn w:val="Normal"/>
    <w:rsid w:val="00373EB9"/>
    <w:pPr>
      <w:ind w:left="360" w:hanging="360"/>
      <w:contextualSpacing/>
    </w:pPr>
  </w:style>
  <w:style w:type="paragraph" w:styleId="List2">
    <w:name w:val="List 2"/>
    <w:basedOn w:val="Normal"/>
    <w:rsid w:val="00373EB9"/>
    <w:pPr>
      <w:ind w:left="720" w:hanging="360"/>
      <w:contextualSpacing/>
    </w:pPr>
  </w:style>
  <w:style w:type="paragraph" w:styleId="List3">
    <w:name w:val="List 3"/>
    <w:basedOn w:val="Normal"/>
    <w:rsid w:val="00373EB9"/>
    <w:pPr>
      <w:ind w:left="1080" w:hanging="360"/>
      <w:contextualSpacing/>
    </w:pPr>
  </w:style>
  <w:style w:type="paragraph" w:styleId="List4">
    <w:name w:val="List 4"/>
    <w:basedOn w:val="Normal"/>
    <w:rsid w:val="00373EB9"/>
    <w:pPr>
      <w:ind w:left="1440" w:hanging="360"/>
      <w:contextualSpacing/>
    </w:pPr>
  </w:style>
  <w:style w:type="paragraph" w:styleId="List5">
    <w:name w:val="List 5"/>
    <w:basedOn w:val="Normal"/>
    <w:rsid w:val="00373EB9"/>
    <w:pPr>
      <w:ind w:left="1800" w:hanging="360"/>
      <w:contextualSpacing/>
    </w:pPr>
  </w:style>
  <w:style w:type="paragraph" w:styleId="ListBullet">
    <w:name w:val="List Bullet"/>
    <w:basedOn w:val="Normal"/>
    <w:rsid w:val="00373EB9"/>
    <w:pPr>
      <w:numPr>
        <w:numId w:val="2"/>
      </w:numPr>
      <w:contextualSpacing/>
    </w:pPr>
  </w:style>
  <w:style w:type="paragraph" w:styleId="ListBullet2">
    <w:name w:val="List Bullet 2"/>
    <w:basedOn w:val="Normal"/>
    <w:rsid w:val="00373EB9"/>
    <w:pPr>
      <w:numPr>
        <w:numId w:val="3"/>
      </w:numPr>
      <w:contextualSpacing/>
    </w:pPr>
  </w:style>
  <w:style w:type="paragraph" w:styleId="ListBullet3">
    <w:name w:val="List Bullet 3"/>
    <w:basedOn w:val="Normal"/>
    <w:rsid w:val="00373EB9"/>
    <w:pPr>
      <w:numPr>
        <w:numId w:val="4"/>
      </w:numPr>
      <w:contextualSpacing/>
    </w:pPr>
  </w:style>
  <w:style w:type="paragraph" w:styleId="ListBullet4">
    <w:name w:val="List Bullet 4"/>
    <w:basedOn w:val="Normal"/>
    <w:rsid w:val="00373EB9"/>
    <w:pPr>
      <w:numPr>
        <w:numId w:val="5"/>
      </w:numPr>
      <w:contextualSpacing/>
    </w:pPr>
  </w:style>
  <w:style w:type="paragraph" w:styleId="ListBullet5">
    <w:name w:val="List Bullet 5"/>
    <w:basedOn w:val="Normal"/>
    <w:rsid w:val="00373EB9"/>
    <w:pPr>
      <w:numPr>
        <w:numId w:val="6"/>
      </w:numPr>
      <w:contextualSpacing/>
    </w:pPr>
  </w:style>
  <w:style w:type="paragraph" w:styleId="ListContinue">
    <w:name w:val="List Continue"/>
    <w:basedOn w:val="Normal"/>
    <w:rsid w:val="00373EB9"/>
    <w:pPr>
      <w:spacing w:after="120"/>
      <w:ind w:left="360"/>
      <w:contextualSpacing/>
    </w:pPr>
  </w:style>
  <w:style w:type="paragraph" w:styleId="ListContinue2">
    <w:name w:val="List Continue 2"/>
    <w:basedOn w:val="Normal"/>
    <w:rsid w:val="00373EB9"/>
    <w:pPr>
      <w:spacing w:after="120"/>
      <w:ind w:left="720"/>
      <w:contextualSpacing/>
    </w:pPr>
  </w:style>
  <w:style w:type="paragraph" w:styleId="ListContinue3">
    <w:name w:val="List Continue 3"/>
    <w:basedOn w:val="Normal"/>
    <w:rsid w:val="00373EB9"/>
    <w:pPr>
      <w:spacing w:after="120"/>
      <w:ind w:left="1080"/>
      <w:contextualSpacing/>
    </w:pPr>
  </w:style>
  <w:style w:type="paragraph" w:styleId="ListContinue4">
    <w:name w:val="List Continue 4"/>
    <w:basedOn w:val="Normal"/>
    <w:rsid w:val="00373EB9"/>
    <w:pPr>
      <w:spacing w:after="120"/>
      <w:ind w:left="1440"/>
      <w:contextualSpacing/>
    </w:pPr>
  </w:style>
  <w:style w:type="paragraph" w:styleId="ListContinue5">
    <w:name w:val="List Continue 5"/>
    <w:basedOn w:val="Normal"/>
    <w:rsid w:val="00373EB9"/>
    <w:pPr>
      <w:spacing w:after="120"/>
      <w:ind w:left="1800"/>
      <w:contextualSpacing/>
    </w:pPr>
  </w:style>
  <w:style w:type="paragraph" w:styleId="ListNumber">
    <w:name w:val="List Number"/>
    <w:basedOn w:val="Normal"/>
    <w:rsid w:val="00373EB9"/>
    <w:pPr>
      <w:numPr>
        <w:numId w:val="7"/>
      </w:numPr>
      <w:contextualSpacing/>
    </w:pPr>
  </w:style>
  <w:style w:type="paragraph" w:styleId="ListNumber2">
    <w:name w:val="List Number 2"/>
    <w:basedOn w:val="Normal"/>
    <w:rsid w:val="00373EB9"/>
    <w:pPr>
      <w:numPr>
        <w:numId w:val="8"/>
      </w:numPr>
      <w:contextualSpacing/>
    </w:pPr>
  </w:style>
  <w:style w:type="paragraph" w:styleId="ListNumber3">
    <w:name w:val="List Number 3"/>
    <w:basedOn w:val="Normal"/>
    <w:rsid w:val="00373EB9"/>
    <w:pPr>
      <w:numPr>
        <w:numId w:val="9"/>
      </w:numPr>
      <w:contextualSpacing/>
    </w:pPr>
  </w:style>
  <w:style w:type="paragraph" w:styleId="ListNumber4">
    <w:name w:val="List Number 4"/>
    <w:basedOn w:val="Normal"/>
    <w:rsid w:val="00373EB9"/>
    <w:pPr>
      <w:numPr>
        <w:numId w:val="10"/>
      </w:numPr>
      <w:contextualSpacing/>
    </w:pPr>
  </w:style>
  <w:style w:type="paragraph" w:styleId="ListNumber5">
    <w:name w:val="List Number 5"/>
    <w:basedOn w:val="Normal"/>
    <w:rsid w:val="00373EB9"/>
    <w:pPr>
      <w:numPr>
        <w:numId w:val="11"/>
      </w:numPr>
      <w:contextualSpacing/>
    </w:pPr>
  </w:style>
  <w:style w:type="paragraph" w:styleId="ListParagraph">
    <w:name w:val="List Paragraph"/>
    <w:basedOn w:val="Normal"/>
    <w:qFormat/>
    <w:rsid w:val="00373EB9"/>
    <w:pPr>
      <w:ind w:left="720"/>
    </w:pPr>
  </w:style>
  <w:style w:type="paragraph" w:styleId="MacroText">
    <w:name w:val="macro"/>
    <w:link w:val="MacroTextChar"/>
    <w:rsid w:val="00373EB9"/>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hAnsi="Courier New" w:cs="Courier New"/>
    </w:rPr>
  </w:style>
  <w:style w:type="character" w:customStyle="1" w:styleId="MacroTextChar">
    <w:name w:val="Macro Text Char"/>
    <w:link w:val="MacroText"/>
    <w:rsid w:val="00373EB9"/>
    <w:rPr>
      <w:rFonts w:ascii="Courier New" w:hAnsi="Courier New" w:cs="Courier New"/>
      <w:lang w:val="en-US" w:eastAsia="en-US" w:bidi="ar-SA"/>
    </w:rPr>
  </w:style>
  <w:style w:type="paragraph" w:styleId="MessageHeader">
    <w:name w:val="Message Header"/>
    <w:basedOn w:val="Normal"/>
    <w:link w:val="MessageHeaderChar"/>
    <w:rsid w:val="00373EB9"/>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link w:val="MessageHeader"/>
    <w:rsid w:val="00373EB9"/>
    <w:rPr>
      <w:rFonts w:ascii="Cambria" w:eastAsia="Times New Roman" w:hAnsi="Cambria" w:cs="Times New Roman"/>
      <w:sz w:val="24"/>
      <w:szCs w:val="24"/>
      <w:shd w:val="pct20" w:color="auto" w:fill="auto"/>
    </w:rPr>
  </w:style>
  <w:style w:type="paragraph" w:styleId="NoSpacing">
    <w:name w:val="No Spacing"/>
    <w:uiPriority w:val="1"/>
    <w:qFormat/>
    <w:rsid w:val="00373EB9"/>
    <w:pPr>
      <w:ind w:firstLine="720"/>
    </w:pPr>
    <w:rPr>
      <w:sz w:val="24"/>
      <w:szCs w:val="24"/>
    </w:rPr>
  </w:style>
  <w:style w:type="paragraph" w:styleId="NormalWeb">
    <w:name w:val="Normal (Web)"/>
    <w:basedOn w:val="Normal"/>
    <w:rsid w:val="00373EB9"/>
  </w:style>
  <w:style w:type="paragraph" w:styleId="NormalIndent">
    <w:name w:val="Normal Indent"/>
    <w:basedOn w:val="Normal"/>
    <w:rsid w:val="00373EB9"/>
    <w:pPr>
      <w:ind w:left="720"/>
    </w:pPr>
  </w:style>
  <w:style w:type="paragraph" w:styleId="NoteHeading">
    <w:name w:val="Note Heading"/>
    <w:basedOn w:val="Normal"/>
    <w:next w:val="Normal"/>
    <w:link w:val="NoteHeadingChar"/>
    <w:rsid w:val="00373EB9"/>
  </w:style>
  <w:style w:type="character" w:customStyle="1" w:styleId="NoteHeadingChar">
    <w:name w:val="Note Heading Char"/>
    <w:link w:val="NoteHeading"/>
    <w:rsid w:val="00373EB9"/>
    <w:rPr>
      <w:sz w:val="24"/>
      <w:szCs w:val="24"/>
    </w:rPr>
  </w:style>
  <w:style w:type="paragraph" w:styleId="PlainText">
    <w:name w:val="Plain Text"/>
    <w:basedOn w:val="Normal"/>
    <w:link w:val="PlainTextChar"/>
    <w:rsid w:val="00373EB9"/>
    <w:rPr>
      <w:rFonts w:ascii="Courier New" w:hAnsi="Courier New" w:cs="Courier New"/>
      <w:sz w:val="20"/>
      <w:szCs w:val="20"/>
    </w:rPr>
  </w:style>
  <w:style w:type="character" w:customStyle="1" w:styleId="PlainTextChar">
    <w:name w:val="Plain Text Char"/>
    <w:link w:val="PlainText"/>
    <w:rsid w:val="00373EB9"/>
    <w:rPr>
      <w:rFonts w:ascii="Courier New" w:hAnsi="Courier New" w:cs="Courier New"/>
    </w:rPr>
  </w:style>
  <w:style w:type="paragraph" w:styleId="Quote">
    <w:name w:val="Quote"/>
    <w:basedOn w:val="Normal"/>
    <w:next w:val="Normal"/>
    <w:link w:val="QuoteChar"/>
    <w:uiPriority w:val="29"/>
    <w:qFormat/>
    <w:rsid w:val="00373EB9"/>
    <w:rPr>
      <w:i/>
      <w:iCs/>
      <w:color w:val="000000"/>
    </w:rPr>
  </w:style>
  <w:style w:type="character" w:customStyle="1" w:styleId="QuoteChar">
    <w:name w:val="Quote Char"/>
    <w:link w:val="Quote"/>
    <w:uiPriority w:val="29"/>
    <w:rsid w:val="00373EB9"/>
    <w:rPr>
      <w:i/>
      <w:iCs/>
      <w:color w:val="000000"/>
      <w:sz w:val="24"/>
      <w:szCs w:val="24"/>
    </w:rPr>
  </w:style>
  <w:style w:type="paragraph" w:styleId="Salutation">
    <w:name w:val="Salutation"/>
    <w:basedOn w:val="Normal"/>
    <w:next w:val="Normal"/>
    <w:link w:val="SalutationChar"/>
    <w:rsid w:val="00373EB9"/>
  </w:style>
  <w:style w:type="character" w:customStyle="1" w:styleId="SalutationChar">
    <w:name w:val="Salutation Char"/>
    <w:link w:val="Salutation"/>
    <w:rsid w:val="00373EB9"/>
    <w:rPr>
      <w:sz w:val="24"/>
      <w:szCs w:val="24"/>
    </w:rPr>
  </w:style>
  <w:style w:type="paragraph" w:styleId="Signature">
    <w:name w:val="Signature"/>
    <w:basedOn w:val="Normal"/>
    <w:link w:val="SignatureChar"/>
    <w:rsid w:val="00373EB9"/>
    <w:pPr>
      <w:ind w:left="4320"/>
    </w:pPr>
  </w:style>
  <w:style w:type="character" w:customStyle="1" w:styleId="SignatureChar">
    <w:name w:val="Signature Char"/>
    <w:link w:val="Signature"/>
    <w:rsid w:val="00373EB9"/>
    <w:rPr>
      <w:sz w:val="24"/>
      <w:szCs w:val="24"/>
    </w:rPr>
  </w:style>
  <w:style w:type="paragraph" w:styleId="Subtitle">
    <w:name w:val="Subtitle"/>
    <w:basedOn w:val="Normal"/>
    <w:next w:val="Normal"/>
    <w:link w:val="SubtitleChar"/>
    <w:qFormat/>
    <w:rsid w:val="00373EB9"/>
    <w:pPr>
      <w:spacing w:after="60"/>
      <w:jc w:val="center"/>
      <w:outlineLvl w:val="1"/>
    </w:pPr>
    <w:rPr>
      <w:rFonts w:ascii="Cambria" w:hAnsi="Cambria"/>
    </w:rPr>
  </w:style>
  <w:style w:type="character" w:customStyle="1" w:styleId="SubtitleChar">
    <w:name w:val="Subtitle Char"/>
    <w:link w:val="Subtitle"/>
    <w:rsid w:val="00373EB9"/>
    <w:rPr>
      <w:rFonts w:ascii="Cambria" w:eastAsia="Times New Roman" w:hAnsi="Cambria" w:cs="Times New Roman"/>
      <w:sz w:val="24"/>
      <w:szCs w:val="24"/>
    </w:rPr>
  </w:style>
  <w:style w:type="paragraph" w:styleId="TableofAuthorities">
    <w:name w:val="table of authorities"/>
    <w:basedOn w:val="Normal"/>
    <w:next w:val="Normal"/>
    <w:rsid w:val="00373EB9"/>
    <w:pPr>
      <w:ind w:left="240" w:hanging="240"/>
    </w:pPr>
  </w:style>
  <w:style w:type="paragraph" w:styleId="Title">
    <w:name w:val="Title"/>
    <w:basedOn w:val="Normal"/>
    <w:next w:val="Normal"/>
    <w:link w:val="TitleChar"/>
    <w:qFormat/>
    <w:rsid w:val="00373EB9"/>
    <w:pPr>
      <w:spacing w:before="240" w:after="60"/>
      <w:jc w:val="center"/>
      <w:outlineLvl w:val="0"/>
    </w:pPr>
    <w:rPr>
      <w:rFonts w:ascii="Cambria" w:hAnsi="Cambria"/>
      <w:b/>
      <w:bCs/>
      <w:kern w:val="28"/>
      <w:sz w:val="32"/>
      <w:szCs w:val="32"/>
    </w:rPr>
  </w:style>
  <w:style w:type="character" w:customStyle="1" w:styleId="TitleChar">
    <w:name w:val="Title Char"/>
    <w:link w:val="Title"/>
    <w:rsid w:val="00373EB9"/>
    <w:rPr>
      <w:rFonts w:ascii="Cambria" w:eastAsia="Times New Roman" w:hAnsi="Cambria" w:cs="Times New Roman"/>
      <w:b/>
      <w:bCs/>
      <w:kern w:val="28"/>
      <w:sz w:val="32"/>
      <w:szCs w:val="32"/>
    </w:rPr>
  </w:style>
  <w:style w:type="paragraph" w:styleId="TOAHeading">
    <w:name w:val="toa heading"/>
    <w:basedOn w:val="Normal"/>
    <w:next w:val="Normal"/>
    <w:rsid w:val="00373EB9"/>
    <w:pPr>
      <w:spacing w:before="120"/>
    </w:pPr>
    <w:rPr>
      <w:rFonts w:ascii="Cambria" w:hAnsi="Cambria"/>
      <w:b/>
      <w:bCs/>
    </w:rPr>
  </w:style>
  <w:style w:type="paragraph" w:styleId="TOCHeading">
    <w:name w:val="TOC Heading"/>
    <w:basedOn w:val="Heading1"/>
    <w:next w:val="Normal"/>
    <w:uiPriority w:val="39"/>
    <w:qFormat/>
    <w:rsid w:val="00373EB9"/>
    <w:pPr>
      <w:numPr>
        <w:numId w:val="0"/>
      </w:numPr>
      <w:spacing w:before="240" w:after="60"/>
      <w:ind w:firstLine="720"/>
      <w:jc w:val="left"/>
      <w:outlineLvl w:val="9"/>
    </w:pPr>
    <w:rPr>
      <w:rFonts w:ascii="Cambria" w:hAnsi="Cambria" w:cs="Times New Roman"/>
    </w:rPr>
  </w:style>
  <w:style w:type="character" w:customStyle="1" w:styleId="FooterChar">
    <w:name w:val="Footer Char"/>
    <w:link w:val="Footer"/>
    <w:uiPriority w:val="99"/>
    <w:rsid w:val="00C36C16"/>
    <w:rPr>
      <w:sz w:val="24"/>
      <w:szCs w:val="24"/>
    </w:rPr>
  </w:style>
  <w:style w:type="table" w:styleId="TableGrid">
    <w:name w:val="Table Grid"/>
    <w:basedOn w:val="TableNormal"/>
    <w:rsid w:val="00115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Italic">
    <w:name w:val="Normal + Italic"/>
    <w:basedOn w:val="Normal"/>
    <w:rsid w:val="00406E62"/>
    <w:pPr>
      <w:widowControl w:val="0"/>
      <w:ind w:right="144"/>
      <w:jc w:val="both"/>
    </w:pPr>
    <w:rPr>
      <w:i/>
      <w:sz w:val="22"/>
      <w:szCs w:val="22"/>
    </w:rPr>
  </w:style>
  <w:style w:type="character" w:styleId="Strong">
    <w:name w:val="Strong"/>
    <w:basedOn w:val="DefaultParagraphFont"/>
    <w:qFormat/>
    <w:rsid w:val="002423D0"/>
    <w:rPr>
      <w:b/>
      <w:bCs/>
    </w:rPr>
  </w:style>
  <w:style w:type="character" w:customStyle="1" w:styleId="a">
    <w:name w:val="a"/>
    <w:basedOn w:val="DefaultParagraphFont"/>
    <w:rsid w:val="00242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0117">
      <w:bodyDiv w:val="1"/>
      <w:marLeft w:val="0"/>
      <w:marRight w:val="0"/>
      <w:marTop w:val="0"/>
      <w:marBottom w:val="0"/>
      <w:divBdr>
        <w:top w:val="none" w:sz="0" w:space="0" w:color="auto"/>
        <w:left w:val="none" w:sz="0" w:space="0" w:color="auto"/>
        <w:bottom w:val="none" w:sz="0" w:space="0" w:color="auto"/>
        <w:right w:val="none" w:sz="0" w:space="0" w:color="auto"/>
      </w:divBdr>
    </w:div>
    <w:div w:id="146628663">
      <w:bodyDiv w:val="1"/>
      <w:marLeft w:val="0"/>
      <w:marRight w:val="0"/>
      <w:marTop w:val="0"/>
      <w:marBottom w:val="0"/>
      <w:divBdr>
        <w:top w:val="none" w:sz="0" w:space="0" w:color="auto"/>
        <w:left w:val="none" w:sz="0" w:space="0" w:color="auto"/>
        <w:bottom w:val="none" w:sz="0" w:space="0" w:color="auto"/>
        <w:right w:val="none" w:sz="0" w:space="0" w:color="auto"/>
      </w:divBdr>
    </w:div>
    <w:div w:id="451635798">
      <w:bodyDiv w:val="1"/>
      <w:marLeft w:val="0"/>
      <w:marRight w:val="0"/>
      <w:marTop w:val="0"/>
      <w:marBottom w:val="0"/>
      <w:divBdr>
        <w:top w:val="none" w:sz="0" w:space="0" w:color="auto"/>
        <w:left w:val="none" w:sz="0" w:space="0" w:color="auto"/>
        <w:bottom w:val="none" w:sz="0" w:space="0" w:color="auto"/>
        <w:right w:val="none" w:sz="0" w:space="0" w:color="auto"/>
      </w:divBdr>
    </w:div>
    <w:div w:id="512695272">
      <w:bodyDiv w:val="1"/>
      <w:marLeft w:val="0"/>
      <w:marRight w:val="0"/>
      <w:marTop w:val="0"/>
      <w:marBottom w:val="0"/>
      <w:divBdr>
        <w:top w:val="none" w:sz="0" w:space="0" w:color="auto"/>
        <w:left w:val="none" w:sz="0" w:space="0" w:color="auto"/>
        <w:bottom w:val="none" w:sz="0" w:space="0" w:color="auto"/>
        <w:right w:val="none" w:sz="0" w:space="0" w:color="auto"/>
      </w:divBdr>
    </w:div>
    <w:div w:id="920791203">
      <w:bodyDiv w:val="1"/>
      <w:marLeft w:val="0"/>
      <w:marRight w:val="0"/>
      <w:marTop w:val="0"/>
      <w:marBottom w:val="0"/>
      <w:divBdr>
        <w:top w:val="none" w:sz="0" w:space="0" w:color="auto"/>
        <w:left w:val="none" w:sz="0" w:space="0" w:color="auto"/>
        <w:bottom w:val="none" w:sz="0" w:space="0" w:color="auto"/>
        <w:right w:val="none" w:sz="0" w:space="0" w:color="auto"/>
      </w:divBdr>
    </w:div>
    <w:div w:id="929772760">
      <w:bodyDiv w:val="1"/>
      <w:marLeft w:val="0"/>
      <w:marRight w:val="0"/>
      <w:marTop w:val="0"/>
      <w:marBottom w:val="0"/>
      <w:divBdr>
        <w:top w:val="none" w:sz="0" w:space="0" w:color="auto"/>
        <w:left w:val="none" w:sz="0" w:space="0" w:color="auto"/>
        <w:bottom w:val="none" w:sz="0" w:space="0" w:color="auto"/>
        <w:right w:val="none" w:sz="0" w:space="0" w:color="auto"/>
      </w:divBdr>
    </w:div>
    <w:div w:id="959728189">
      <w:bodyDiv w:val="1"/>
      <w:marLeft w:val="0"/>
      <w:marRight w:val="0"/>
      <w:marTop w:val="0"/>
      <w:marBottom w:val="0"/>
      <w:divBdr>
        <w:top w:val="none" w:sz="0" w:space="0" w:color="auto"/>
        <w:left w:val="none" w:sz="0" w:space="0" w:color="auto"/>
        <w:bottom w:val="none" w:sz="0" w:space="0" w:color="auto"/>
        <w:right w:val="none" w:sz="0" w:space="0" w:color="auto"/>
      </w:divBdr>
    </w:div>
    <w:div w:id="1187865237">
      <w:bodyDiv w:val="1"/>
      <w:marLeft w:val="0"/>
      <w:marRight w:val="0"/>
      <w:marTop w:val="0"/>
      <w:marBottom w:val="0"/>
      <w:divBdr>
        <w:top w:val="none" w:sz="0" w:space="0" w:color="auto"/>
        <w:left w:val="none" w:sz="0" w:space="0" w:color="auto"/>
        <w:bottom w:val="none" w:sz="0" w:space="0" w:color="auto"/>
        <w:right w:val="none" w:sz="0" w:space="0" w:color="auto"/>
      </w:divBdr>
    </w:div>
    <w:div w:id="1193423649">
      <w:bodyDiv w:val="1"/>
      <w:marLeft w:val="0"/>
      <w:marRight w:val="0"/>
      <w:marTop w:val="0"/>
      <w:marBottom w:val="0"/>
      <w:divBdr>
        <w:top w:val="none" w:sz="0" w:space="0" w:color="auto"/>
        <w:left w:val="none" w:sz="0" w:space="0" w:color="auto"/>
        <w:bottom w:val="none" w:sz="0" w:space="0" w:color="auto"/>
        <w:right w:val="none" w:sz="0" w:space="0" w:color="auto"/>
      </w:divBdr>
    </w:div>
    <w:div w:id="1330210809">
      <w:bodyDiv w:val="1"/>
      <w:marLeft w:val="0"/>
      <w:marRight w:val="0"/>
      <w:marTop w:val="0"/>
      <w:marBottom w:val="0"/>
      <w:divBdr>
        <w:top w:val="none" w:sz="0" w:space="0" w:color="auto"/>
        <w:left w:val="none" w:sz="0" w:space="0" w:color="auto"/>
        <w:bottom w:val="none" w:sz="0" w:space="0" w:color="auto"/>
        <w:right w:val="none" w:sz="0" w:space="0" w:color="auto"/>
      </w:divBdr>
    </w:div>
    <w:div w:id="1555197998">
      <w:bodyDiv w:val="1"/>
      <w:marLeft w:val="0"/>
      <w:marRight w:val="0"/>
      <w:marTop w:val="0"/>
      <w:marBottom w:val="0"/>
      <w:divBdr>
        <w:top w:val="none" w:sz="0" w:space="0" w:color="auto"/>
        <w:left w:val="none" w:sz="0" w:space="0" w:color="auto"/>
        <w:bottom w:val="none" w:sz="0" w:space="0" w:color="auto"/>
        <w:right w:val="none" w:sz="0" w:space="0" w:color="auto"/>
      </w:divBdr>
    </w:div>
    <w:div w:id="1833719874">
      <w:bodyDiv w:val="1"/>
      <w:marLeft w:val="0"/>
      <w:marRight w:val="0"/>
      <w:marTop w:val="0"/>
      <w:marBottom w:val="0"/>
      <w:divBdr>
        <w:top w:val="none" w:sz="0" w:space="0" w:color="auto"/>
        <w:left w:val="none" w:sz="0" w:space="0" w:color="auto"/>
        <w:bottom w:val="none" w:sz="0" w:space="0" w:color="auto"/>
        <w:right w:val="none" w:sz="0" w:space="0" w:color="auto"/>
      </w:divBdr>
    </w:div>
    <w:div w:id="1940063663">
      <w:bodyDiv w:val="1"/>
      <w:marLeft w:val="0"/>
      <w:marRight w:val="0"/>
      <w:marTop w:val="0"/>
      <w:marBottom w:val="0"/>
      <w:divBdr>
        <w:top w:val="none" w:sz="0" w:space="0" w:color="auto"/>
        <w:left w:val="none" w:sz="0" w:space="0" w:color="auto"/>
        <w:bottom w:val="none" w:sz="0" w:space="0" w:color="auto"/>
        <w:right w:val="none" w:sz="0" w:space="0" w:color="auto"/>
      </w:divBdr>
    </w:div>
    <w:div w:id="209473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java4s.com/jquery-tutorials/example-get-autocomplete-feature-in-javajsp-with-jquery-a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roseindia.net/jsp/jsp.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tutorialspoint.com/uml/uml_standard_diagrams.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litarhini.wordpress.com/2011/01/22/concepts-of-three-tier-architecture/"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dev.mysql.com/doc/refman/5.7/en/"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freetemplates.org" TargetMode="External"/><Relationship Id="rId30" Type="http://schemas.openxmlformats.org/officeDocument/2006/relationships/hyperlink" Target="http://www.w3schools.com/js/"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urtois\Desktop\doctoralbodytex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5B6FB-C3E4-4C2A-B102-464C03AEE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doctoralbodytext</Template>
  <TotalTime>839</TotalTime>
  <Pages>1</Pages>
  <Words>3985</Words>
  <Characters>22716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26648</CharactersWithSpaces>
  <SharedDoc>false</SharedDoc>
  <HLinks>
    <vt:vector size="156" baseType="variant">
      <vt:variant>
        <vt:i4>1376347</vt:i4>
      </vt:variant>
      <vt:variant>
        <vt:i4>237</vt:i4>
      </vt:variant>
      <vt:variant>
        <vt:i4>0</vt:i4>
      </vt:variant>
      <vt:variant>
        <vt:i4>5</vt:i4>
      </vt:variant>
      <vt:variant>
        <vt:lpwstr>http://www.k-state.edu/grad/etdr/orient/wordindex.htm</vt:lpwstr>
      </vt:variant>
      <vt:variant>
        <vt:lpwstr/>
      </vt:variant>
      <vt:variant>
        <vt:i4>2228267</vt:i4>
      </vt:variant>
      <vt:variant>
        <vt:i4>210</vt:i4>
      </vt:variant>
      <vt:variant>
        <vt:i4>0</vt:i4>
      </vt:variant>
      <vt:variant>
        <vt:i4>5</vt:i4>
      </vt:variant>
      <vt:variant>
        <vt:lpwstr>http://www.k-state.edu/grad/etdr/word/</vt:lpwstr>
      </vt:variant>
      <vt:variant>
        <vt:lpwstr/>
      </vt:variant>
      <vt:variant>
        <vt:i4>2228267</vt:i4>
      </vt:variant>
      <vt:variant>
        <vt:i4>207</vt:i4>
      </vt:variant>
      <vt:variant>
        <vt:i4>0</vt:i4>
      </vt:variant>
      <vt:variant>
        <vt:i4>5</vt:i4>
      </vt:variant>
      <vt:variant>
        <vt:lpwstr>http://www.k-state.edu/grad/etdr/word/</vt:lpwstr>
      </vt:variant>
      <vt:variant>
        <vt:lpwstr/>
      </vt:variant>
      <vt:variant>
        <vt:i4>5636136</vt:i4>
      </vt:variant>
      <vt:variant>
        <vt:i4>204</vt:i4>
      </vt:variant>
      <vt:variant>
        <vt:i4>0</vt:i4>
      </vt:variant>
      <vt:variant>
        <vt:i4>5</vt:i4>
      </vt:variant>
      <vt:variant>
        <vt:lpwstr>mailto:helpdesk@k-state.edu</vt:lpwstr>
      </vt:variant>
      <vt:variant>
        <vt:lpwstr/>
      </vt:variant>
      <vt:variant>
        <vt:i4>1769520</vt:i4>
      </vt:variant>
      <vt:variant>
        <vt:i4>188</vt:i4>
      </vt:variant>
      <vt:variant>
        <vt:i4>0</vt:i4>
      </vt:variant>
      <vt:variant>
        <vt:i4>5</vt:i4>
      </vt:variant>
      <vt:variant>
        <vt:lpwstr/>
      </vt:variant>
      <vt:variant>
        <vt:lpwstr>_Toc267559068</vt:lpwstr>
      </vt:variant>
      <vt:variant>
        <vt:i4>1769520</vt:i4>
      </vt:variant>
      <vt:variant>
        <vt:i4>182</vt:i4>
      </vt:variant>
      <vt:variant>
        <vt:i4>0</vt:i4>
      </vt:variant>
      <vt:variant>
        <vt:i4>5</vt:i4>
      </vt:variant>
      <vt:variant>
        <vt:lpwstr/>
      </vt:variant>
      <vt:variant>
        <vt:lpwstr>_Toc267559067</vt:lpwstr>
      </vt:variant>
      <vt:variant>
        <vt:i4>1769520</vt:i4>
      </vt:variant>
      <vt:variant>
        <vt:i4>173</vt:i4>
      </vt:variant>
      <vt:variant>
        <vt:i4>0</vt:i4>
      </vt:variant>
      <vt:variant>
        <vt:i4>5</vt:i4>
      </vt:variant>
      <vt:variant>
        <vt:lpwstr/>
      </vt:variant>
      <vt:variant>
        <vt:lpwstr>_Toc267559064</vt:lpwstr>
      </vt:variant>
      <vt:variant>
        <vt:i4>1769520</vt:i4>
      </vt:variant>
      <vt:variant>
        <vt:i4>167</vt:i4>
      </vt:variant>
      <vt:variant>
        <vt:i4>0</vt:i4>
      </vt:variant>
      <vt:variant>
        <vt:i4>5</vt:i4>
      </vt:variant>
      <vt:variant>
        <vt:lpwstr/>
      </vt:variant>
      <vt:variant>
        <vt:lpwstr>_Toc267559063</vt:lpwstr>
      </vt:variant>
      <vt:variant>
        <vt:i4>1769520</vt:i4>
      </vt:variant>
      <vt:variant>
        <vt:i4>161</vt:i4>
      </vt:variant>
      <vt:variant>
        <vt:i4>0</vt:i4>
      </vt:variant>
      <vt:variant>
        <vt:i4>5</vt:i4>
      </vt:variant>
      <vt:variant>
        <vt:lpwstr/>
      </vt:variant>
      <vt:variant>
        <vt:lpwstr>_Toc267559062</vt:lpwstr>
      </vt:variant>
      <vt:variant>
        <vt:i4>1376318</vt:i4>
      </vt:variant>
      <vt:variant>
        <vt:i4>152</vt:i4>
      </vt:variant>
      <vt:variant>
        <vt:i4>0</vt:i4>
      </vt:variant>
      <vt:variant>
        <vt:i4>5</vt:i4>
      </vt:variant>
      <vt:variant>
        <vt:lpwstr/>
      </vt:variant>
      <vt:variant>
        <vt:lpwstr>_Toc332265967</vt:lpwstr>
      </vt:variant>
      <vt:variant>
        <vt:i4>1376318</vt:i4>
      </vt:variant>
      <vt:variant>
        <vt:i4>146</vt:i4>
      </vt:variant>
      <vt:variant>
        <vt:i4>0</vt:i4>
      </vt:variant>
      <vt:variant>
        <vt:i4>5</vt:i4>
      </vt:variant>
      <vt:variant>
        <vt:lpwstr/>
      </vt:variant>
      <vt:variant>
        <vt:lpwstr>_Toc332265966</vt:lpwstr>
      </vt:variant>
      <vt:variant>
        <vt:i4>1376318</vt:i4>
      </vt:variant>
      <vt:variant>
        <vt:i4>140</vt:i4>
      </vt:variant>
      <vt:variant>
        <vt:i4>0</vt:i4>
      </vt:variant>
      <vt:variant>
        <vt:i4>5</vt:i4>
      </vt:variant>
      <vt:variant>
        <vt:lpwstr/>
      </vt:variant>
      <vt:variant>
        <vt:lpwstr>_Toc332265965</vt:lpwstr>
      </vt:variant>
      <vt:variant>
        <vt:i4>1376318</vt:i4>
      </vt:variant>
      <vt:variant>
        <vt:i4>134</vt:i4>
      </vt:variant>
      <vt:variant>
        <vt:i4>0</vt:i4>
      </vt:variant>
      <vt:variant>
        <vt:i4>5</vt:i4>
      </vt:variant>
      <vt:variant>
        <vt:lpwstr/>
      </vt:variant>
      <vt:variant>
        <vt:lpwstr>_Toc332265964</vt:lpwstr>
      </vt:variant>
      <vt:variant>
        <vt:i4>1376318</vt:i4>
      </vt:variant>
      <vt:variant>
        <vt:i4>128</vt:i4>
      </vt:variant>
      <vt:variant>
        <vt:i4>0</vt:i4>
      </vt:variant>
      <vt:variant>
        <vt:i4>5</vt:i4>
      </vt:variant>
      <vt:variant>
        <vt:lpwstr/>
      </vt:variant>
      <vt:variant>
        <vt:lpwstr>_Toc332265963</vt:lpwstr>
      </vt:variant>
      <vt:variant>
        <vt:i4>1376318</vt:i4>
      </vt:variant>
      <vt:variant>
        <vt:i4>122</vt:i4>
      </vt:variant>
      <vt:variant>
        <vt:i4>0</vt:i4>
      </vt:variant>
      <vt:variant>
        <vt:i4>5</vt:i4>
      </vt:variant>
      <vt:variant>
        <vt:lpwstr/>
      </vt:variant>
      <vt:variant>
        <vt:lpwstr>_Toc332265962</vt:lpwstr>
      </vt:variant>
      <vt:variant>
        <vt:i4>1376318</vt:i4>
      </vt:variant>
      <vt:variant>
        <vt:i4>116</vt:i4>
      </vt:variant>
      <vt:variant>
        <vt:i4>0</vt:i4>
      </vt:variant>
      <vt:variant>
        <vt:i4>5</vt:i4>
      </vt:variant>
      <vt:variant>
        <vt:lpwstr/>
      </vt:variant>
      <vt:variant>
        <vt:lpwstr>_Toc332265961</vt:lpwstr>
      </vt:variant>
      <vt:variant>
        <vt:i4>1376318</vt:i4>
      </vt:variant>
      <vt:variant>
        <vt:i4>110</vt:i4>
      </vt:variant>
      <vt:variant>
        <vt:i4>0</vt:i4>
      </vt:variant>
      <vt:variant>
        <vt:i4>5</vt:i4>
      </vt:variant>
      <vt:variant>
        <vt:lpwstr/>
      </vt:variant>
      <vt:variant>
        <vt:lpwstr>_Toc332265960</vt:lpwstr>
      </vt:variant>
      <vt:variant>
        <vt:i4>1441854</vt:i4>
      </vt:variant>
      <vt:variant>
        <vt:i4>104</vt:i4>
      </vt:variant>
      <vt:variant>
        <vt:i4>0</vt:i4>
      </vt:variant>
      <vt:variant>
        <vt:i4>5</vt:i4>
      </vt:variant>
      <vt:variant>
        <vt:lpwstr/>
      </vt:variant>
      <vt:variant>
        <vt:lpwstr>_Toc332265959</vt:lpwstr>
      </vt:variant>
      <vt:variant>
        <vt:i4>1441854</vt:i4>
      </vt:variant>
      <vt:variant>
        <vt:i4>98</vt:i4>
      </vt:variant>
      <vt:variant>
        <vt:i4>0</vt:i4>
      </vt:variant>
      <vt:variant>
        <vt:i4>5</vt:i4>
      </vt:variant>
      <vt:variant>
        <vt:lpwstr/>
      </vt:variant>
      <vt:variant>
        <vt:lpwstr>_Toc332265958</vt:lpwstr>
      </vt:variant>
      <vt:variant>
        <vt:i4>1441854</vt:i4>
      </vt:variant>
      <vt:variant>
        <vt:i4>92</vt:i4>
      </vt:variant>
      <vt:variant>
        <vt:i4>0</vt:i4>
      </vt:variant>
      <vt:variant>
        <vt:i4>5</vt:i4>
      </vt:variant>
      <vt:variant>
        <vt:lpwstr/>
      </vt:variant>
      <vt:variant>
        <vt:lpwstr>_Toc332265957</vt:lpwstr>
      </vt:variant>
      <vt:variant>
        <vt:i4>1441854</vt:i4>
      </vt:variant>
      <vt:variant>
        <vt:i4>86</vt:i4>
      </vt:variant>
      <vt:variant>
        <vt:i4>0</vt:i4>
      </vt:variant>
      <vt:variant>
        <vt:i4>5</vt:i4>
      </vt:variant>
      <vt:variant>
        <vt:lpwstr/>
      </vt:variant>
      <vt:variant>
        <vt:lpwstr>_Toc332265956</vt:lpwstr>
      </vt:variant>
      <vt:variant>
        <vt:i4>1441854</vt:i4>
      </vt:variant>
      <vt:variant>
        <vt:i4>80</vt:i4>
      </vt:variant>
      <vt:variant>
        <vt:i4>0</vt:i4>
      </vt:variant>
      <vt:variant>
        <vt:i4>5</vt:i4>
      </vt:variant>
      <vt:variant>
        <vt:lpwstr/>
      </vt:variant>
      <vt:variant>
        <vt:lpwstr>_Toc332265955</vt:lpwstr>
      </vt:variant>
      <vt:variant>
        <vt:i4>1441854</vt:i4>
      </vt:variant>
      <vt:variant>
        <vt:i4>74</vt:i4>
      </vt:variant>
      <vt:variant>
        <vt:i4>0</vt:i4>
      </vt:variant>
      <vt:variant>
        <vt:i4>5</vt:i4>
      </vt:variant>
      <vt:variant>
        <vt:lpwstr/>
      </vt:variant>
      <vt:variant>
        <vt:lpwstr>_Toc332265954</vt:lpwstr>
      </vt:variant>
      <vt:variant>
        <vt:i4>1441854</vt:i4>
      </vt:variant>
      <vt:variant>
        <vt:i4>68</vt:i4>
      </vt:variant>
      <vt:variant>
        <vt:i4>0</vt:i4>
      </vt:variant>
      <vt:variant>
        <vt:i4>5</vt:i4>
      </vt:variant>
      <vt:variant>
        <vt:lpwstr/>
      </vt:variant>
      <vt:variant>
        <vt:lpwstr>_Toc332265953</vt:lpwstr>
      </vt:variant>
      <vt:variant>
        <vt:i4>1441854</vt:i4>
      </vt:variant>
      <vt:variant>
        <vt:i4>62</vt:i4>
      </vt:variant>
      <vt:variant>
        <vt:i4>0</vt:i4>
      </vt:variant>
      <vt:variant>
        <vt:i4>5</vt:i4>
      </vt:variant>
      <vt:variant>
        <vt:lpwstr/>
      </vt:variant>
      <vt:variant>
        <vt:lpwstr>_Toc332265952</vt:lpwstr>
      </vt:variant>
      <vt:variant>
        <vt:i4>4718598</vt:i4>
      </vt:variant>
      <vt:variant>
        <vt:i4>54</vt:i4>
      </vt:variant>
      <vt:variant>
        <vt:i4>0</vt:i4>
      </vt:variant>
      <vt:variant>
        <vt:i4>5</vt:i4>
      </vt:variant>
      <vt:variant>
        <vt:lpwstr>http://www.copyright.gov/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Betsy Edwards</dc:creator>
  <cp:lastModifiedBy>Satya Sagar V</cp:lastModifiedBy>
  <cp:revision>46</cp:revision>
  <cp:lastPrinted>2015-12-10T23:07:00Z</cp:lastPrinted>
  <dcterms:created xsi:type="dcterms:W3CDTF">2015-12-09T15:44:00Z</dcterms:created>
  <dcterms:modified xsi:type="dcterms:W3CDTF">2015-12-11T00:18:00Z</dcterms:modified>
</cp:coreProperties>
</file>